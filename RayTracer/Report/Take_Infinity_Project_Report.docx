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14:paraId="5ACA9FA4" w14:textId="20FEA5C5" w:rsidR="00BC0134" w:rsidRPr="00D73C0D" w:rsidRDefault="00123DB0">
          <w:pPr>
            <w:rPr>
              <w:rFonts w:ascii="Arial" w:hAnsi="Arial" w:cs="Arial"/>
              <w:smallCaps/>
            </w:rPr>
          </w:pPr>
          <w:r>
            <w:rPr>
              <w:rFonts w:ascii="Arial" w:hAnsi="Arial" w:cs="Arial"/>
              <w:noProof/>
              <w:sz w:val="28"/>
              <w:szCs w:val="28"/>
              <w:lang w:bidi="ar-SA"/>
            </w:rPr>
            <w:drawing>
              <wp:anchor distT="0" distB="0" distL="114300" distR="114300" simplePos="0" relativeHeight="251693056" behindDoc="0" locked="0" layoutInCell="1" allowOverlap="1" wp14:anchorId="62CA2928" wp14:editId="41506470">
                <wp:simplePos x="0" y="0"/>
                <wp:positionH relativeFrom="column">
                  <wp:posOffset>-1024890</wp:posOffset>
                </wp:positionH>
                <wp:positionV relativeFrom="paragraph">
                  <wp:posOffset>1143000</wp:posOffset>
                </wp:positionV>
                <wp:extent cx="5307965" cy="4457700"/>
                <wp:effectExtent l="25400" t="0" r="26035" b="161290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aolo.asuncion\AppData\Local\Microsoft\Windows\Temporary Internet Files\Content.IE5\2USNFJQ8\MPj04285650000[1].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07965" cy="4457700"/>
                        </a:xfrm>
                        <a:prstGeom prst="roundRect">
                          <a:avLst>
                            <a:gd name="adj" fmla="val 8594"/>
                          </a:avLst>
                        </a:prstGeom>
                        <a:solidFill>
                          <a:srgbClr val="FFFFFF">
                            <a:shade val="85000"/>
                          </a:srgbClr>
                        </a:solidFill>
                        <a:ln>
                          <a:noFill/>
                        </a:ln>
                        <a:effectLst>
                          <a:reflection blurRad="6350" stA="52000" endA="300" endPos="35000" dir="5400000" sy="-100000" algn="bl" rotWithShape="0"/>
                        </a:effectLst>
                      </pic:spPr>
                    </pic:pic>
                  </a:graphicData>
                </a:graphic>
                <wp14:sizeRelV relativeFrom="margin">
                  <wp14:pctHeight>0</wp14:pctHeight>
                </wp14:sizeRelV>
              </wp:anchor>
            </w:drawing>
          </w:r>
          <w:r w:rsidR="00953E0D">
            <w:rPr>
              <w:rFonts w:ascii="Arial" w:hAnsi="Arial" w:cs="Arial"/>
              <w:smallCaps/>
              <w:noProof/>
              <w:lang w:bidi="ar-SA"/>
            </w:rPr>
            <mc:AlternateContent>
              <mc:Choice Requires="wps">
                <w:drawing>
                  <wp:anchor distT="0" distB="0" distL="114300" distR="114300" simplePos="0" relativeHeight="251695104" behindDoc="0" locked="0" layoutInCell="1" allowOverlap="1" wp14:anchorId="040F2922" wp14:editId="4919D358">
                    <wp:simplePos x="0" y="0"/>
                    <wp:positionH relativeFrom="column">
                      <wp:posOffset>3766820</wp:posOffset>
                    </wp:positionH>
                    <wp:positionV relativeFrom="paragraph">
                      <wp:posOffset>6972300</wp:posOffset>
                    </wp:positionV>
                    <wp:extent cx="2583180" cy="1812290"/>
                    <wp:effectExtent l="0" t="0" r="7620" b="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1812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DB6A3" w14:textId="692988F7" w:rsidR="00123DB0" w:rsidRDefault="00123DB0" w:rsidP="00397278">
                                <w:pPr>
                                  <w:pStyle w:val="Names"/>
                                  <w:rPr>
                                    <w:i/>
                                  </w:rPr>
                                </w:pPr>
                                <w:sdt>
                                  <w:sdtPr>
                                    <w:id w:val="-2032261110"/>
                                  </w:sdtPr>
                                  <w:sdtContent>
                                    <w:r>
                                      <w:rPr>
                                        <w:i/>
                                      </w:rPr>
                                      <w:t>Take Infinity</w:t>
                                    </w:r>
                                  </w:sdtContent>
                                </w:sdt>
                              </w:p>
                              <w:p w14:paraId="080796A2" w14:textId="1FA47B29" w:rsidR="00123DB0" w:rsidRPr="00397278" w:rsidRDefault="00123DB0" w:rsidP="00E33E6A">
                                <w:pPr>
                                  <w:pStyle w:val="Names"/>
                                  <w:spacing w:before="100" w:beforeAutospacing="1" w:after="100" w:afterAutospacing="1" w:line="240" w:lineRule="auto"/>
                                  <w:contextualSpacing/>
                                  <w:rPr>
                                    <w:i/>
                                  </w:rPr>
                                </w:pPr>
                                <w:proofErr w:type="spellStart"/>
                                <w:r w:rsidRPr="00BA53EF">
                                  <w:rPr>
                                    <w:sz w:val="20"/>
                                    <w:szCs w:val="20"/>
                                  </w:rPr>
                                  <w:t>Uthara</w:t>
                                </w:r>
                                <w:proofErr w:type="spellEnd"/>
                                <w:r w:rsidRPr="00BA53EF">
                                  <w:rPr>
                                    <w:sz w:val="20"/>
                                    <w:szCs w:val="20"/>
                                  </w:rPr>
                                  <w:t xml:space="preserve"> </w:t>
                                </w:r>
                                <w:proofErr w:type="spellStart"/>
                                <w:r w:rsidRPr="00BA53EF">
                                  <w:rPr>
                                    <w:sz w:val="20"/>
                                    <w:szCs w:val="20"/>
                                  </w:rPr>
                                  <w:t>Thelagar</w:t>
                                </w:r>
                                <w:proofErr w:type="spellEnd"/>
                              </w:p>
                              <w:p w14:paraId="46234284" w14:textId="77777777" w:rsidR="00123DB0" w:rsidRPr="00BA53EF" w:rsidRDefault="00123DB0" w:rsidP="00E33E6A">
                                <w:pPr>
                                  <w:pStyle w:val="Names"/>
                                  <w:spacing w:before="100" w:beforeAutospacing="1" w:after="100" w:afterAutospacing="1" w:line="240" w:lineRule="auto"/>
                                  <w:contextualSpacing/>
                                  <w:rPr>
                                    <w:sz w:val="20"/>
                                    <w:szCs w:val="20"/>
                                  </w:rPr>
                                </w:pPr>
                                <w:proofErr w:type="spellStart"/>
                                <w:r w:rsidRPr="00BA53EF">
                                  <w:rPr>
                                    <w:sz w:val="20"/>
                                    <w:szCs w:val="20"/>
                                  </w:rPr>
                                  <w:t>Tanmay</w:t>
                                </w:r>
                                <w:proofErr w:type="spellEnd"/>
                                <w:r w:rsidRPr="00BA53EF">
                                  <w:rPr>
                                    <w:sz w:val="20"/>
                                    <w:szCs w:val="20"/>
                                  </w:rPr>
                                  <w:t xml:space="preserve"> </w:t>
                                </w:r>
                                <w:proofErr w:type="spellStart"/>
                                <w:r w:rsidRPr="00BA53EF">
                                  <w:rPr>
                                    <w:sz w:val="20"/>
                                    <w:szCs w:val="20"/>
                                  </w:rPr>
                                  <w:t>Patil</w:t>
                                </w:r>
                                <w:proofErr w:type="spellEnd"/>
                              </w:p>
                              <w:p w14:paraId="24E19198" w14:textId="77777777" w:rsidR="00123DB0" w:rsidRPr="00BA53EF" w:rsidRDefault="00123DB0" w:rsidP="00E33E6A">
                                <w:pPr>
                                  <w:pStyle w:val="Names"/>
                                  <w:spacing w:before="100" w:beforeAutospacing="1" w:after="100" w:afterAutospacing="1" w:line="240" w:lineRule="auto"/>
                                  <w:contextualSpacing/>
                                  <w:rPr>
                                    <w:sz w:val="20"/>
                                    <w:szCs w:val="20"/>
                                  </w:rPr>
                                </w:pPr>
                                <w:r w:rsidRPr="00BA53EF">
                                  <w:rPr>
                                    <w:sz w:val="20"/>
                                    <w:szCs w:val="20"/>
                                  </w:rPr>
                                  <w:t>Himanshu Joshi</w:t>
                                </w:r>
                              </w:p>
                              <w:p w14:paraId="68F25674" w14:textId="799E9F63" w:rsidR="00123DB0" w:rsidRPr="00BA53EF" w:rsidRDefault="00123DB0" w:rsidP="00E33E6A">
                                <w:pPr>
                                  <w:pStyle w:val="Names"/>
                                  <w:spacing w:before="100" w:beforeAutospacing="1" w:after="100" w:afterAutospacing="1" w:line="240" w:lineRule="auto"/>
                                  <w:contextualSpacing/>
                                  <w:rPr>
                                    <w:sz w:val="20"/>
                                    <w:szCs w:val="20"/>
                                  </w:rPr>
                                </w:pPr>
                                <w:r w:rsidRPr="00BA53EF">
                                  <w:rPr>
                                    <w:sz w:val="20"/>
                                    <w:szCs w:val="20"/>
                                  </w:rPr>
                                  <w:t>Anil R</w:t>
                                </w:r>
                                <w:r>
                                  <w:rPr>
                                    <w:sz w:val="20"/>
                                    <w:szCs w:val="20"/>
                                  </w:rPr>
                                  <w:t>amakrishna</w:t>
                                </w:r>
                              </w:p>
                              <w:p w14:paraId="00CD68EB" w14:textId="77A9A09A" w:rsidR="00123DB0" w:rsidRDefault="00123DB0" w:rsidP="00E33E6A">
                                <w:pPr>
                                  <w:pStyle w:val="Names"/>
                                  <w:spacing w:before="100" w:beforeAutospacing="1" w:after="100" w:afterAutospacing="1" w:line="240" w:lineRule="auto"/>
                                </w:pPr>
                                <w:proofErr w:type="spellStart"/>
                                <w:r w:rsidRPr="00BA53EF">
                                  <w:rPr>
                                    <w:sz w:val="20"/>
                                    <w:szCs w:val="20"/>
                                  </w:rPr>
                                  <w:t>Srikanth</w:t>
                                </w:r>
                                <w:proofErr w:type="spellEnd"/>
                                <w:r w:rsidRPr="00BA53EF">
                                  <w:rPr>
                                    <w:sz w:val="20"/>
                                    <w:szCs w:val="20"/>
                                  </w:rPr>
                                  <w:t xml:space="preserve"> </w:t>
                                </w:r>
                                <w:proofErr w:type="spellStart"/>
                                <w:r w:rsidRPr="00BA53EF">
                                  <w:rPr>
                                    <w:sz w:val="20"/>
                                    <w:szCs w:val="20"/>
                                  </w:rPr>
                                  <w:t>M</w:t>
                                </w:r>
                                <w:r>
                                  <w:rPr>
                                    <w:sz w:val="20"/>
                                    <w:szCs w:val="20"/>
                                  </w:rPr>
                                  <w:t>adhava</w:t>
                                </w:r>
                                <w:proofErr w:type="spellEnd"/>
                              </w:p>
                              <w:p w14:paraId="53AAA34C" w14:textId="39D574FC" w:rsidR="00123DB0" w:rsidRPr="00F50BB0" w:rsidRDefault="00123DB0" w:rsidP="00E97B07">
                                <w:pPr>
                                  <w:pStyle w:val="Names"/>
                                  <w:rPr>
                                    <w:i/>
                                    <w:sz w:val="20"/>
                                    <w:szCs w:val="20"/>
                                  </w:rPr>
                                </w:pPr>
                                <w:r w:rsidRPr="00F50BB0">
                                  <w:rPr>
                                    <w:i/>
                                    <w:sz w:val="20"/>
                                    <w:szCs w:val="20"/>
                                  </w:rPr>
                                  <w:t>CS580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3" o:spid="_x0000_s1026" type="#_x0000_t202" style="position:absolute;margin-left:296.6pt;margin-top:549pt;width:203.4pt;height:14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" stroked="f">
                    <v:textbox>
                      <w:txbxContent>
                        <w:p w14:paraId="688DB6A3" w14:textId="692988F7" w:rsidR="00123DB0" w:rsidRDefault="00123DB0" w:rsidP="00397278">
                          <w:pPr>
                            <w:pStyle w:val="Names"/>
                            <w:rPr>
                              <w:i/>
                            </w:rPr>
                          </w:pPr>
                          <w:sdt>
                            <w:sdtPr>
                              <w:id w:val="-2032261110"/>
                            </w:sdtPr>
                            <w:sdtContent>
                              <w:r>
                                <w:rPr>
                                  <w:i/>
                                </w:rPr>
                                <w:t>Take Infinity</w:t>
                              </w:r>
                            </w:sdtContent>
                          </w:sdt>
                        </w:p>
                        <w:p w14:paraId="080796A2" w14:textId="1FA47B29" w:rsidR="00123DB0" w:rsidRPr="00397278" w:rsidRDefault="00123DB0" w:rsidP="00E33E6A">
                          <w:pPr>
                            <w:pStyle w:val="Names"/>
                            <w:spacing w:before="100" w:beforeAutospacing="1" w:after="100" w:afterAutospacing="1" w:line="240" w:lineRule="auto"/>
                            <w:contextualSpacing/>
                            <w:rPr>
                              <w:i/>
                            </w:rPr>
                          </w:pPr>
                          <w:proofErr w:type="spellStart"/>
                          <w:r w:rsidRPr="00BA53EF">
                            <w:rPr>
                              <w:sz w:val="20"/>
                              <w:szCs w:val="20"/>
                            </w:rPr>
                            <w:t>Uthara</w:t>
                          </w:r>
                          <w:proofErr w:type="spellEnd"/>
                          <w:r w:rsidRPr="00BA53EF">
                            <w:rPr>
                              <w:sz w:val="20"/>
                              <w:szCs w:val="20"/>
                            </w:rPr>
                            <w:t xml:space="preserve"> </w:t>
                          </w:r>
                          <w:proofErr w:type="spellStart"/>
                          <w:r w:rsidRPr="00BA53EF">
                            <w:rPr>
                              <w:sz w:val="20"/>
                              <w:szCs w:val="20"/>
                            </w:rPr>
                            <w:t>Thelagar</w:t>
                          </w:r>
                          <w:proofErr w:type="spellEnd"/>
                        </w:p>
                        <w:p w14:paraId="46234284" w14:textId="77777777" w:rsidR="00123DB0" w:rsidRPr="00BA53EF" w:rsidRDefault="00123DB0" w:rsidP="00E33E6A">
                          <w:pPr>
                            <w:pStyle w:val="Names"/>
                            <w:spacing w:before="100" w:beforeAutospacing="1" w:after="100" w:afterAutospacing="1" w:line="240" w:lineRule="auto"/>
                            <w:contextualSpacing/>
                            <w:rPr>
                              <w:sz w:val="20"/>
                              <w:szCs w:val="20"/>
                            </w:rPr>
                          </w:pPr>
                          <w:proofErr w:type="spellStart"/>
                          <w:r w:rsidRPr="00BA53EF">
                            <w:rPr>
                              <w:sz w:val="20"/>
                              <w:szCs w:val="20"/>
                            </w:rPr>
                            <w:t>Tanmay</w:t>
                          </w:r>
                          <w:proofErr w:type="spellEnd"/>
                          <w:r w:rsidRPr="00BA53EF">
                            <w:rPr>
                              <w:sz w:val="20"/>
                              <w:szCs w:val="20"/>
                            </w:rPr>
                            <w:t xml:space="preserve"> </w:t>
                          </w:r>
                          <w:proofErr w:type="spellStart"/>
                          <w:r w:rsidRPr="00BA53EF">
                            <w:rPr>
                              <w:sz w:val="20"/>
                              <w:szCs w:val="20"/>
                            </w:rPr>
                            <w:t>Patil</w:t>
                          </w:r>
                          <w:proofErr w:type="spellEnd"/>
                        </w:p>
                        <w:p w14:paraId="24E19198" w14:textId="77777777" w:rsidR="00123DB0" w:rsidRPr="00BA53EF" w:rsidRDefault="00123DB0" w:rsidP="00E33E6A">
                          <w:pPr>
                            <w:pStyle w:val="Names"/>
                            <w:spacing w:before="100" w:beforeAutospacing="1" w:after="100" w:afterAutospacing="1" w:line="240" w:lineRule="auto"/>
                            <w:contextualSpacing/>
                            <w:rPr>
                              <w:sz w:val="20"/>
                              <w:szCs w:val="20"/>
                            </w:rPr>
                          </w:pPr>
                          <w:r w:rsidRPr="00BA53EF">
                            <w:rPr>
                              <w:sz w:val="20"/>
                              <w:szCs w:val="20"/>
                            </w:rPr>
                            <w:t>Himanshu Joshi</w:t>
                          </w:r>
                        </w:p>
                        <w:p w14:paraId="68F25674" w14:textId="799E9F63" w:rsidR="00123DB0" w:rsidRPr="00BA53EF" w:rsidRDefault="00123DB0" w:rsidP="00E33E6A">
                          <w:pPr>
                            <w:pStyle w:val="Names"/>
                            <w:spacing w:before="100" w:beforeAutospacing="1" w:after="100" w:afterAutospacing="1" w:line="240" w:lineRule="auto"/>
                            <w:contextualSpacing/>
                            <w:rPr>
                              <w:sz w:val="20"/>
                              <w:szCs w:val="20"/>
                            </w:rPr>
                          </w:pPr>
                          <w:r w:rsidRPr="00BA53EF">
                            <w:rPr>
                              <w:sz w:val="20"/>
                              <w:szCs w:val="20"/>
                            </w:rPr>
                            <w:t>Anil R</w:t>
                          </w:r>
                          <w:r>
                            <w:rPr>
                              <w:sz w:val="20"/>
                              <w:szCs w:val="20"/>
                            </w:rPr>
                            <w:t>amakrishna</w:t>
                          </w:r>
                        </w:p>
                        <w:p w14:paraId="00CD68EB" w14:textId="77A9A09A" w:rsidR="00123DB0" w:rsidRDefault="00123DB0" w:rsidP="00E33E6A">
                          <w:pPr>
                            <w:pStyle w:val="Names"/>
                            <w:spacing w:before="100" w:beforeAutospacing="1" w:after="100" w:afterAutospacing="1" w:line="240" w:lineRule="auto"/>
                          </w:pPr>
                          <w:proofErr w:type="spellStart"/>
                          <w:r w:rsidRPr="00BA53EF">
                            <w:rPr>
                              <w:sz w:val="20"/>
                              <w:szCs w:val="20"/>
                            </w:rPr>
                            <w:t>Srikanth</w:t>
                          </w:r>
                          <w:proofErr w:type="spellEnd"/>
                          <w:r w:rsidRPr="00BA53EF">
                            <w:rPr>
                              <w:sz w:val="20"/>
                              <w:szCs w:val="20"/>
                            </w:rPr>
                            <w:t xml:space="preserve"> </w:t>
                          </w:r>
                          <w:proofErr w:type="spellStart"/>
                          <w:r w:rsidRPr="00BA53EF">
                            <w:rPr>
                              <w:sz w:val="20"/>
                              <w:szCs w:val="20"/>
                            </w:rPr>
                            <w:t>M</w:t>
                          </w:r>
                          <w:r>
                            <w:rPr>
                              <w:sz w:val="20"/>
                              <w:szCs w:val="20"/>
                            </w:rPr>
                            <w:t>adhava</w:t>
                          </w:r>
                          <w:proofErr w:type="spellEnd"/>
                        </w:p>
                        <w:p w14:paraId="53AAA34C" w14:textId="39D574FC" w:rsidR="00123DB0" w:rsidRPr="00F50BB0" w:rsidRDefault="00123DB0" w:rsidP="00E97B07">
                          <w:pPr>
                            <w:pStyle w:val="Names"/>
                            <w:rPr>
                              <w:i/>
                              <w:sz w:val="20"/>
                              <w:szCs w:val="20"/>
                            </w:rPr>
                          </w:pPr>
                          <w:r w:rsidRPr="00F50BB0">
                            <w:rPr>
                              <w:i/>
                              <w:sz w:val="20"/>
                              <w:szCs w:val="20"/>
                            </w:rPr>
                            <w:t>CS580</w:t>
                          </w:r>
                        </w:p>
                      </w:txbxContent>
                    </v:textbox>
                  </v:shape>
                </w:pict>
              </mc:Fallback>
            </mc:AlternateContent>
          </w:r>
          <w:r w:rsidR="0044757D">
            <w:rPr>
              <w:rFonts w:ascii="Arial" w:hAnsi="Arial" w:cs="Arial"/>
              <w:smallCaps/>
              <w:noProof/>
              <w:lang w:bidi="ar-SA"/>
            </w:rPr>
            <mc:AlternateContent>
              <mc:Choice Requires="wps">
                <w:drawing>
                  <wp:anchor distT="0" distB="0" distL="114300" distR="114300" simplePos="0" relativeHeight="251694080" behindDoc="0" locked="0" layoutInCell="1" allowOverlap="1" wp14:anchorId="183ED9BC" wp14:editId="642A3C06">
                    <wp:simplePos x="0" y="0"/>
                    <wp:positionH relativeFrom="column">
                      <wp:posOffset>2857500</wp:posOffset>
                    </wp:positionH>
                    <wp:positionV relativeFrom="paragraph">
                      <wp:posOffset>3429000</wp:posOffset>
                    </wp:positionV>
                    <wp:extent cx="3937000" cy="1257300"/>
                    <wp:effectExtent l="0" t="0" r="0" b="0"/>
                    <wp:wrapNone/>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ADA6E" w14:textId="77777777" w:rsidR="00123DB0" w:rsidRPr="00D73C0D" w:rsidRDefault="00123DB0" w:rsidP="00567AB3">
                                <w:pPr>
                                  <w:rPr>
                                    <w:rFonts w:ascii="Arial" w:hAnsi="Arial" w:cs="Arial"/>
                                    <w:sz w:val="72"/>
                                    <w:szCs w:val="72"/>
                                  </w:rPr>
                                </w:pPr>
                                <w:sdt>
                                  <w:sdtPr>
                                    <w:rPr>
                                      <w:rStyle w:val="TitleChar"/>
                                    </w:rPr>
                                    <w:id w:val="-2032261107"/>
                                    <w:dataBinding w:prefixMappings="xmlns:ns0='http://schemas.openxmlformats.org/package/2006/metadata/core-properties' xmlns:ns1='http://purl.org/dc/elements/1.1/'" w:xpath="/ns0:coreProperties[1]/ns1:subject[1]" w:storeItemID="{6C3C8BC8-F283-45AE-878A-BAB7291924A1}"/>
                                    <w:text/>
                                  </w:sdtPr>
                                  <w:sdtContent>
                                    <w:r>
                                      <w:rPr>
                                        <w:rStyle w:val="TitleChar"/>
                                      </w:rPr>
                                      <w:t>Infinity Ray Tracer</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27" type="#_x0000_t202" style="position:absolute;margin-left:225pt;margin-top:270pt;width:310pt;height: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" filled="f" stroked="f">
                    <v:textbox>
                      <w:txbxContent>
                        <w:p w14:paraId="564ADA6E" w14:textId="77777777" w:rsidR="00123DB0" w:rsidRPr="00D73C0D" w:rsidRDefault="00123DB0" w:rsidP="00567AB3">
                          <w:pPr>
                            <w:rPr>
                              <w:rFonts w:ascii="Arial" w:hAnsi="Arial" w:cs="Arial"/>
                              <w:sz w:val="72"/>
                              <w:szCs w:val="72"/>
                            </w:rPr>
                          </w:pPr>
                          <w:sdt>
                            <w:sdtPr>
                              <w:rPr>
                                <w:rStyle w:val="TitleChar"/>
                              </w:rPr>
                              <w:id w:val="-2032261107"/>
                              <w:dataBinding w:prefixMappings="xmlns:ns0='http://schemas.openxmlformats.org/package/2006/metadata/core-properties' xmlns:ns1='http://purl.org/dc/elements/1.1/'" w:xpath="/ns0:coreProperties[1]/ns1:subject[1]" w:storeItemID="{6C3C8BC8-F283-45AE-878A-BAB7291924A1}"/>
                              <w:text/>
                            </w:sdtPr>
                            <w:sdtContent>
                              <w:r>
                                <w:rPr>
                                  <w:rStyle w:val="TitleChar"/>
                                </w:rPr>
                                <w:t>Infinity Ray Tracer</w:t>
                              </w:r>
                            </w:sdtContent>
                          </w:sdt>
                        </w:p>
                      </w:txbxContent>
                    </v:textbox>
                  </v:shape>
                </w:pict>
              </mc:Fallback>
            </mc:AlternateContent>
          </w:r>
          <w:r w:rsidR="0044757D">
            <w:rPr>
              <w:rFonts w:ascii="Arial" w:hAnsi="Arial" w:cs="Arial"/>
              <w:noProof/>
              <w:sz w:val="28"/>
              <w:szCs w:val="28"/>
              <w:lang w:bidi="ar-SA"/>
            </w:rPr>
            <mc:AlternateContent>
              <mc:Choice Requires="wps">
                <w:drawing>
                  <wp:anchor distT="0" distB="0" distL="114300" distR="114300" simplePos="0" relativeHeight="251681280" behindDoc="0" locked="0" layoutInCell="0" allowOverlap="1" wp14:anchorId="28F3A9CB" wp14:editId="59C39744">
                    <wp:simplePos x="0" y="0"/>
                    <wp:positionH relativeFrom="leftMargin">
                      <wp:posOffset>4175760</wp:posOffset>
                    </wp:positionH>
                    <wp:positionV relativeFrom="bottomMargin">
                      <wp:posOffset>-1549400</wp:posOffset>
                    </wp:positionV>
                    <wp:extent cx="349250" cy="349250"/>
                    <wp:effectExtent l="0" t="0" r="0" b="6350"/>
                    <wp:wrapNone/>
                    <wp:docPr id="13"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532BD8" w14:textId="77777777" w:rsidR="00123DB0" w:rsidRPr="00E97B07" w:rsidRDefault="00123DB0" w:rsidP="00E97B07">
                                <w:pPr>
                                  <w:pStyle w:val="by"/>
                                  <w:rPr>
                                    <w:szCs w:val="40"/>
                                  </w:rPr>
                                </w:pPr>
                                <w:proofErr w:type="gramStart"/>
                                <w:r w:rsidRPr="00E97B07">
                                  <w:t>by</w:t>
                                </w:r>
                                <w:proofErr w:type="gramEnd"/>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8" style="position:absolute;margin-left:328.8pt;margin-top:-121.95pt;width:27.5pt;height:27.5pt;z-index:251681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" o:allowincell="f" fillcolor="#f9b639 [3207]" stroked="f">
                    <v:textbox inset="0,0,0,0">
                      <w:txbxContent>
                        <w:p w14:paraId="4B532BD8" w14:textId="77777777" w:rsidR="00123DB0" w:rsidRPr="00E97B07" w:rsidRDefault="00123DB0" w:rsidP="00E97B07">
                          <w:pPr>
                            <w:pStyle w:val="by"/>
                            <w:rPr>
                              <w:szCs w:val="40"/>
                            </w:rPr>
                          </w:pPr>
                          <w:proofErr w:type="gramStart"/>
                          <w:r w:rsidRPr="00E97B07">
                            <w:t>by</w:t>
                          </w:r>
                          <w:proofErr w:type="gramEnd"/>
                        </w:p>
                      </w:txbxContent>
                    </v:textbox>
                    <w10:wrap anchorx="margin" anchory="margin"/>
                  </v:oval>
                </w:pict>
              </mc:Fallback>
            </mc:AlternateContent>
          </w:r>
          <w:r w:rsidR="00240FAE" w:rsidRPr="00D73C0D">
            <w:rPr>
              <w:rFonts w:ascii="Arial" w:hAnsi="Arial" w:cs="Arial"/>
              <w:b/>
            </w:rPr>
            <w:br w:type="page"/>
          </w:r>
        </w:p>
      </w:sdtContent>
    </w:sdt>
    <w:p w14:paraId="2A5B3909" w14:textId="77777777" w:rsidR="006F5B78" w:rsidRPr="00E97B07" w:rsidRDefault="006F5B78" w:rsidP="00E97B07">
      <w:pPr>
        <w:pStyle w:val="Heading1"/>
      </w:pPr>
      <w:commentRangeStart w:id="0"/>
      <w:r w:rsidRPr="00E97B07">
        <w:lastRenderedPageBreak/>
        <w:t>TABLE OF CONTENTS</w:t>
      </w:r>
      <w:commentRangeEnd w:id="0"/>
      <w:r w:rsidR="004F7445">
        <w:rPr>
          <w:rStyle w:val="CommentReference"/>
          <w:rFonts w:asciiTheme="minorHAnsi" w:hAnsiTheme="minorHAnsi"/>
          <w:b w:val="0"/>
          <w:bCs w:val="0"/>
          <w:caps w:val="0"/>
          <w:color w:val="auto"/>
          <w:spacing w:val="0"/>
        </w:rPr>
        <w:commentReference w:id="0"/>
      </w:r>
    </w:p>
    <w:p w14:paraId="08A7DBAD" w14:textId="3E877FB5" w:rsidR="006F5B78" w:rsidRPr="00E97B07" w:rsidRDefault="006F5B78" w:rsidP="00E97B07">
      <w:pPr>
        <w:pStyle w:val="Level1"/>
      </w:pPr>
      <w:r w:rsidRPr="00E97B07">
        <w:t>Chapter 1</w:t>
      </w:r>
      <w:r w:rsidR="00041938">
        <w:t xml:space="preserve"> Introduction</w:t>
      </w:r>
      <w:r w:rsidRPr="00E97B07">
        <w:rPr>
          <w:webHidden/>
        </w:rPr>
        <w:tab/>
        <w:t>#</w:t>
      </w:r>
    </w:p>
    <w:p w14:paraId="2AA32150" w14:textId="6C9CAAC3" w:rsidR="006F5B78" w:rsidRPr="00E97B07" w:rsidRDefault="006F5B78" w:rsidP="00E97B07">
      <w:pPr>
        <w:pStyle w:val="Level2"/>
      </w:pPr>
      <w:r w:rsidRPr="00E97B07">
        <w:t>Section 1.1</w:t>
      </w:r>
      <w:r w:rsidR="006D7418">
        <w:t xml:space="preserve"> Motivation</w:t>
      </w:r>
      <w:r w:rsidRPr="00E97B07">
        <w:rPr>
          <w:webHidden/>
        </w:rPr>
        <w:tab/>
        <w:t>#</w:t>
      </w:r>
    </w:p>
    <w:p w14:paraId="745F7248" w14:textId="77777777" w:rsidR="005776CF" w:rsidRPr="00E97B07" w:rsidRDefault="005776CF" w:rsidP="005776CF">
      <w:pPr>
        <w:pStyle w:val="Level2"/>
      </w:pPr>
      <w:r w:rsidRPr="00E97B07">
        <w:t>Section 1.2</w:t>
      </w:r>
      <w:r>
        <w:t xml:space="preserve"> Objectives</w:t>
      </w:r>
      <w:r w:rsidRPr="00E97B07">
        <w:rPr>
          <w:webHidden/>
        </w:rPr>
        <w:tab/>
        <w:t>#</w:t>
      </w:r>
    </w:p>
    <w:p w14:paraId="0CB01BB6" w14:textId="7CE8C95F" w:rsidR="005776CF" w:rsidRDefault="005776CF" w:rsidP="005776CF">
      <w:pPr>
        <w:pStyle w:val="Level2"/>
        <w:rPr>
          <w:webHidden/>
        </w:rPr>
      </w:pPr>
      <w:r>
        <w:t xml:space="preserve">Section 1.3 </w:t>
      </w:r>
      <w:r w:rsidR="0012398E">
        <w:t>Task Breakdown</w:t>
      </w:r>
      <w:r w:rsidRPr="00E97B07">
        <w:rPr>
          <w:webHidden/>
        </w:rPr>
        <w:tab/>
        <w:t>#</w:t>
      </w:r>
    </w:p>
    <w:p w14:paraId="33DB6219" w14:textId="7928BD48" w:rsidR="00EA08F5" w:rsidRPr="00E97B07" w:rsidRDefault="00EA08F5" w:rsidP="00EA08F5">
      <w:pPr>
        <w:pStyle w:val="Level2"/>
      </w:pPr>
      <w:r>
        <w:t>Section 1.4 How to run the program</w:t>
      </w:r>
      <w:r w:rsidRPr="00E97B07">
        <w:rPr>
          <w:webHidden/>
        </w:rPr>
        <w:tab/>
        <w:t>#</w:t>
      </w:r>
    </w:p>
    <w:p w14:paraId="2644AE31" w14:textId="77777777" w:rsidR="00EA08F5" w:rsidRPr="00E97B07" w:rsidRDefault="00EA08F5" w:rsidP="005776CF">
      <w:pPr>
        <w:pStyle w:val="Level2"/>
      </w:pPr>
    </w:p>
    <w:p w14:paraId="25006A4E" w14:textId="6F3B0A9C" w:rsidR="006F5B78" w:rsidRPr="00E97B07" w:rsidRDefault="006F5B78" w:rsidP="00E97B07">
      <w:pPr>
        <w:pStyle w:val="Level1"/>
      </w:pPr>
      <w:r w:rsidRPr="00E97B07">
        <w:t>Chapter 2</w:t>
      </w:r>
      <w:r w:rsidR="00041938">
        <w:t xml:space="preserve"> Organization</w:t>
      </w:r>
      <w:r w:rsidRPr="00E97B07">
        <w:rPr>
          <w:webHidden/>
        </w:rPr>
        <w:tab/>
        <w:t>#</w:t>
      </w:r>
    </w:p>
    <w:p w14:paraId="1BFB0476" w14:textId="24432BB9" w:rsidR="006F5B78" w:rsidRPr="00E97B07" w:rsidRDefault="006F5B78" w:rsidP="00E97B07">
      <w:pPr>
        <w:pStyle w:val="Level2"/>
      </w:pPr>
      <w:r w:rsidRPr="00E97B07">
        <w:t>Section 2.1</w:t>
      </w:r>
      <w:r w:rsidR="00073BCE">
        <w:t xml:space="preserve"> </w:t>
      </w:r>
      <w:r w:rsidR="00FC0CCC">
        <w:t>Architecture</w:t>
      </w:r>
      <w:r w:rsidRPr="00E97B07">
        <w:rPr>
          <w:webHidden/>
        </w:rPr>
        <w:tab/>
        <w:t>#</w:t>
      </w:r>
    </w:p>
    <w:p w14:paraId="07E6D958" w14:textId="00669CED" w:rsidR="006F5B78" w:rsidRPr="00E97B07" w:rsidRDefault="006F5B78" w:rsidP="00E97B07">
      <w:pPr>
        <w:pStyle w:val="Level2"/>
      </w:pPr>
      <w:r w:rsidRPr="00E97B07">
        <w:t>Section 2.</w:t>
      </w:r>
      <w:r w:rsidR="0090414B">
        <w:t>1.</w:t>
      </w:r>
      <w:r w:rsidR="00E31936">
        <w:t>1</w:t>
      </w:r>
      <w:r w:rsidR="00FC0CCC">
        <w:t xml:space="preserve"> </w:t>
      </w:r>
      <w:r w:rsidR="00BD7CED">
        <w:t>Graphics Pipeline</w:t>
      </w:r>
      <w:r w:rsidRPr="00E97B07">
        <w:rPr>
          <w:webHidden/>
        </w:rPr>
        <w:tab/>
        <w:t>#</w:t>
      </w:r>
    </w:p>
    <w:p w14:paraId="3E2CBA78" w14:textId="1BAF7782" w:rsidR="006F5B78" w:rsidRPr="00E97B07" w:rsidRDefault="006F5B78" w:rsidP="00E97B07">
      <w:pPr>
        <w:pStyle w:val="Level2"/>
      </w:pPr>
      <w:r w:rsidRPr="00E97B07">
        <w:t>Section 2.</w:t>
      </w:r>
      <w:r w:rsidR="0090414B">
        <w:t>1.</w:t>
      </w:r>
      <w:r w:rsidR="00E31936">
        <w:t>2</w:t>
      </w:r>
      <w:r w:rsidR="00AE63FF">
        <w:t xml:space="preserve"> SW Architecture</w:t>
      </w:r>
      <w:r w:rsidRPr="00E97B07">
        <w:rPr>
          <w:webHidden/>
        </w:rPr>
        <w:tab/>
        <w:t>#</w:t>
      </w:r>
    </w:p>
    <w:p w14:paraId="54FA5B98" w14:textId="4712E3EE" w:rsidR="006F5B78" w:rsidRPr="00E97B07" w:rsidRDefault="006F5B78" w:rsidP="00E97B07">
      <w:pPr>
        <w:pStyle w:val="Level1"/>
      </w:pPr>
      <w:r w:rsidRPr="00E97B07">
        <w:t>Chapter 3</w:t>
      </w:r>
      <w:r w:rsidR="00041938">
        <w:t xml:space="preserve"> Detail</w:t>
      </w:r>
      <w:r w:rsidRPr="00E97B07">
        <w:rPr>
          <w:webHidden/>
        </w:rPr>
        <w:tab/>
        <w:t>#</w:t>
      </w:r>
    </w:p>
    <w:p w14:paraId="2398B36E" w14:textId="0BC68264" w:rsidR="006F5B78" w:rsidRPr="00E97B07" w:rsidRDefault="006F5B78" w:rsidP="00E97B07">
      <w:pPr>
        <w:pStyle w:val="Level2"/>
      </w:pPr>
      <w:r w:rsidRPr="00E97B07">
        <w:t>Section 3.1</w:t>
      </w:r>
      <w:r w:rsidR="008D2AE3">
        <w:t xml:space="preserve"> BareBones Tracer</w:t>
      </w:r>
      <w:r w:rsidRPr="00E97B07">
        <w:rPr>
          <w:webHidden/>
        </w:rPr>
        <w:tab/>
        <w:t>#</w:t>
      </w:r>
    </w:p>
    <w:p w14:paraId="34285B4D" w14:textId="593099C3" w:rsidR="006F5B78" w:rsidRPr="00E97B07" w:rsidRDefault="006F5B78" w:rsidP="00E97B07">
      <w:pPr>
        <w:pStyle w:val="Level2"/>
      </w:pPr>
      <w:r w:rsidRPr="00E97B07">
        <w:t>Section 3.2</w:t>
      </w:r>
      <w:r w:rsidR="008D2AE3">
        <w:t xml:space="preserve"> </w:t>
      </w:r>
      <w:r w:rsidR="00375FE7">
        <w:t>Object Parsing</w:t>
      </w:r>
      <w:r w:rsidRPr="00E97B07">
        <w:rPr>
          <w:webHidden/>
        </w:rPr>
        <w:tab/>
        <w:t>#</w:t>
      </w:r>
    </w:p>
    <w:p w14:paraId="0B4378BC" w14:textId="24B22F5E" w:rsidR="006F5B78" w:rsidRPr="00E97B07" w:rsidRDefault="006F5B78" w:rsidP="00E97B07">
      <w:pPr>
        <w:pStyle w:val="Level2"/>
      </w:pPr>
      <w:r w:rsidRPr="00E97B07">
        <w:t>Section 3.3</w:t>
      </w:r>
      <w:r w:rsidR="005414FA">
        <w:t xml:space="preserve"> Ray Casting</w:t>
      </w:r>
      <w:r w:rsidRPr="00E97B07">
        <w:rPr>
          <w:webHidden/>
        </w:rPr>
        <w:tab/>
        <w:t>#</w:t>
      </w:r>
    </w:p>
    <w:p w14:paraId="018C775A" w14:textId="58F69136" w:rsidR="00F80B97" w:rsidRPr="00E97B07" w:rsidRDefault="00F80B97" w:rsidP="00F80B97">
      <w:pPr>
        <w:pStyle w:val="Level2"/>
      </w:pPr>
      <w:r>
        <w:t xml:space="preserve">Section 3.4 </w:t>
      </w:r>
      <w:r w:rsidR="00A662DB">
        <w:t>Lighting</w:t>
      </w:r>
      <w:r w:rsidRPr="00E97B07">
        <w:rPr>
          <w:webHidden/>
        </w:rPr>
        <w:tab/>
        <w:t>#</w:t>
      </w:r>
    </w:p>
    <w:p w14:paraId="04CB7657" w14:textId="2335515D" w:rsidR="00F80B97" w:rsidRPr="00E97B07" w:rsidRDefault="00F80B97" w:rsidP="00F80B97">
      <w:pPr>
        <w:pStyle w:val="Level2"/>
      </w:pPr>
      <w:r>
        <w:t xml:space="preserve">Section 3.5 </w:t>
      </w:r>
      <w:r w:rsidR="00A662DB">
        <w:t>Reflection</w:t>
      </w:r>
      <w:r w:rsidRPr="00E97B07">
        <w:rPr>
          <w:webHidden/>
        </w:rPr>
        <w:tab/>
        <w:t>#</w:t>
      </w:r>
    </w:p>
    <w:p w14:paraId="0C879564" w14:textId="59352549" w:rsidR="00F80B97" w:rsidRPr="00E97B07" w:rsidRDefault="00F80B97" w:rsidP="00F80B97">
      <w:pPr>
        <w:pStyle w:val="Level2"/>
      </w:pPr>
      <w:r>
        <w:t xml:space="preserve">Section 3.6 </w:t>
      </w:r>
      <w:r w:rsidR="00A662DB">
        <w:t>Refraction</w:t>
      </w:r>
      <w:r w:rsidRPr="00E97B07">
        <w:rPr>
          <w:webHidden/>
        </w:rPr>
        <w:tab/>
        <w:t>#</w:t>
      </w:r>
    </w:p>
    <w:p w14:paraId="7C8783D3" w14:textId="6B48AAA3" w:rsidR="007C6C96" w:rsidRDefault="007C6C96" w:rsidP="007C6C96">
      <w:pPr>
        <w:pStyle w:val="Level2"/>
        <w:rPr>
          <w:webHidden/>
        </w:rPr>
      </w:pPr>
      <w:r>
        <w:t>Section 3.7 Procedural texturing</w:t>
      </w:r>
      <w:r w:rsidRPr="00E97B07">
        <w:rPr>
          <w:webHidden/>
        </w:rPr>
        <w:tab/>
        <w:t>#</w:t>
      </w:r>
    </w:p>
    <w:p w14:paraId="54A6F9E2" w14:textId="77777777" w:rsidR="00F03265" w:rsidRDefault="00F03265" w:rsidP="007C6C96">
      <w:pPr>
        <w:pStyle w:val="Level2"/>
        <w:rPr>
          <w:webHidden/>
        </w:rPr>
      </w:pPr>
    </w:p>
    <w:p w14:paraId="6E926799" w14:textId="3D14CC6C" w:rsidR="00F03265" w:rsidRPr="00E97B07" w:rsidRDefault="00F03265" w:rsidP="00F03265">
      <w:pPr>
        <w:pStyle w:val="Level1"/>
      </w:pPr>
      <w:r w:rsidRPr="00E97B07">
        <w:t xml:space="preserve">Chapter </w:t>
      </w:r>
      <w:r w:rsidR="002F0A05">
        <w:t>4</w:t>
      </w:r>
      <w:r>
        <w:t xml:space="preserve"> </w:t>
      </w:r>
      <w:r w:rsidR="002F0A05">
        <w:t>Conclusion</w:t>
      </w:r>
      <w:r w:rsidRPr="00E97B07">
        <w:rPr>
          <w:webHidden/>
        </w:rPr>
        <w:tab/>
        <w:t>#</w:t>
      </w:r>
    </w:p>
    <w:p w14:paraId="019D580A" w14:textId="0FF913BA" w:rsidR="00F03265" w:rsidRPr="00E97B07" w:rsidRDefault="002F0A05" w:rsidP="00F03265">
      <w:pPr>
        <w:pStyle w:val="Level2"/>
      </w:pPr>
      <w:r>
        <w:t>Section 4</w:t>
      </w:r>
      <w:r w:rsidR="00F03265" w:rsidRPr="00E97B07">
        <w:t>.1</w:t>
      </w:r>
      <w:r w:rsidR="00F03265">
        <w:t xml:space="preserve"> </w:t>
      </w:r>
      <w:r>
        <w:t>Results summary</w:t>
      </w:r>
      <w:r w:rsidR="00F03265" w:rsidRPr="00E97B07">
        <w:rPr>
          <w:webHidden/>
        </w:rPr>
        <w:tab/>
        <w:t>#</w:t>
      </w:r>
    </w:p>
    <w:p w14:paraId="0C472A10" w14:textId="030C54D1" w:rsidR="00F03265" w:rsidRPr="00E97B07" w:rsidRDefault="002F0A05" w:rsidP="00F03265">
      <w:pPr>
        <w:pStyle w:val="Level2"/>
      </w:pPr>
      <w:r>
        <w:t>Section 4</w:t>
      </w:r>
      <w:r w:rsidR="00F03265" w:rsidRPr="00E97B07">
        <w:t>.2</w:t>
      </w:r>
      <w:r w:rsidR="00F03265">
        <w:t xml:space="preserve"> </w:t>
      </w:r>
      <w:r>
        <w:t>Conclusions</w:t>
      </w:r>
      <w:r w:rsidR="00F03265" w:rsidRPr="00E97B07">
        <w:rPr>
          <w:webHidden/>
        </w:rPr>
        <w:tab/>
        <w:t>#</w:t>
      </w:r>
    </w:p>
    <w:p w14:paraId="0D49A506" w14:textId="1AF65141" w:rsidR="006446F8" w:rsidRPr="00E97B07" w:rsidRDefault="006446F8" w:rsidP="006446F8">
      <w:pPr>
        <w:pStyle w:val="Level2"/>
      </w:pPr>
      <w:r>
        <w:t>Section 4.3 Next Steps</w:t>
      </w:r>
      <w:r w:rsidRPr="00E97B07">
        <w:rPr>
          <w:webHidden/>
        </w:rPr>
        <w:tab/>
        <w:t>#</w:t>
      </w:r>
    </w:p>
    <w:p w14:paraId="24CD2F0A" w14:textId="77777777" w:rsidR="00F03265" w:rsidRPr="00E97B07" w:rsidRDefault="00F03265" w:rsidP="007C6C96">
      <w:pPr>
        <w:pStyle w:val="Level2"/>
      </w:pPr>
    </w:p>
    <w:p w14:paraId="367B7D05" w14:textId="77777777" w:rsidR="006F5B78" w:rsidRPr="00686718" w:rsidRDefault="006F5B78" w:rsidP="00686718">
      <w:r w:rsidRPr="00686718">
        <w:br w:type="page"/>
      </w:r>
    </w:p>
    <w:p w14:paraId="3A77EF8D" w14:textId="19580FCB" w:rsidR="00686718" w:rsidRPr="00686718" w:rsidRDefault="00B86AC5" w:rsidP="001D5069">
      <w:pPr>
        <w:pStyle w:val="Label"/>
      </w:pPr>
      <w:r>
        <w:rPr>
          <w:rStyle w:val="CommentReference"/>
          <w:rFonts w:cstheme="minorBidi"/>
          <w:noProof w:val="0"/>
          <w:lang w:bidi="en-US"/>
        </w:rPr>
        <w:commentReference w:id="1"/>
      </w:r>
      <w:r w:rsidR="00B22691" w:rsidRPr="001D5069">
        <w:drawing>
          <wp:inline distT="0" distB="0" distL="0" distR="0" wp14:anchorId="7CAA78DC" wp14:editId="6262AA32">
            <wp:extent cx="4192245" cy="1852551"/>
            <wp:effectExtent l="0" t="0" r="0" b="0"/>
            <wp:docPr id="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2DB9AF" w14:textId="2D7B0DB3" w:rsidR="00686718" w:rsidRPr="00D73C0D" w:rsidRDefault="00B35967" w:rsidP="00686718">
      <w:pPr>
        <w:pStyle w:val="Heading1"/>
        <w:rPr>
          <w:rFonts w:eastAsia="Times New Roman"/>
        </w:rPr>
      </w:pPr>
      <w:r w:rsidRPr="00686718">
        <w:t>1</w:t>
      </w:r>
      <w:r>
        <w:t xml:space="preserve"> </w:t>
      </w:r>
      <w:r w:rsidR="0078468D">
        <w:t>Introduction</w:t>
      </w:r>
      <w:r w:rsidR="00686718" w:rsidRPr="00686718">
        <w:t xml:space="preserve"> </w:t>
      </w:r>
    </w:p>
    <w:p w14:paraId="09816676" w14:textId="4CA55A23" w:rsidR="00735B2F" w:rsidRPr="00686718" w:rsidRDefault="00A42A7E" w:rsidP="00766B73">
      <w:pPr>
        <w:jc w:val="both"/>
      </w:pPr>
      <w:r>
        <w:t xml:space="preserve">In this section we review our motivations for choosing Ray Tracing and </w:t>
      </w:r>
      <w:r w:rsidR="009E1D90">
        <w:t>our objectives. This is wrapp</w:t>
      </w:r>
      <w:r w:rsidR="00735B2F">
        <w:t>ed up with a breakdown of tasks assigned to individual members.</w:t>
      </w:r>
    </w:p>
    <w:p w14:paraId="040CA52E" w14:textId="0014129C" w:rsidR="00686718" w:rsidRPr="00686718" w:rsidRDefault="00BC42A1" w:rsidP="00686718">
      <w:pPr>
        <w:pStyle w:val="Heading2"/>
      </w:pPr>
      <w:r>
        <w:t xml:space="preserve">1.1 </w:t>
      </w:r>
      <w:r w:rsidR="00ED0869">
        <w:t>Motivation</w:t>
      </w:r>
    </w:p>
    <w:p w14:paraId="0B506358" w14:textId="2BA8B7D9" w:rsidR="00686718" w:rsidRDefault="00383707" w:rsidP="00766B73">
      <w:pPr>
        <w:jc w:val="both"/>
      </w:pPr>
      <w:r>
        <w:t>The CS580 course has been about growth – both as software engineers and graphics programmers, with the distinction between the two constantly blurring with each project</w:t>
      </w:r>
      <w:r w:rsidR="00686718" w:rsidRPr="00686718">
        <w:t>.</w:t>
      </w:r>
      <w:r>
        <w:t xml:space="preserve"> In a few weeks we were able build a renderer that took input coordinates from model sp</w:t>
      </w:r>
      <w:r w:rsidR="000E6CAA">
        <w:t>ace and render in screen space with different effects such as texturing, procedural texturing, anti-aliasing etc. Coupled with the professor’s enthusiasm and experience we were very motivated to explore various topics for the project.</w:t>
      </w:r>
    </w:p>
    <w:p w14:paraId="5A975EC6" w14:textId="79BEE490" w:rsidR="000E6CAA" w:rsidRPr="00516159" w:rsidRDefault="000E6CAA" w:rsidP="00766B73">
      <w:pPr>
        <w:jc w:val="both"/>
      </w:pPr>
      <w:r>
        <w:t xml:space="preserve">For this project, we considered </w:t>
      </w:r>
      <w:r w:rsidR="000A7C41">
        <w:t>L trees</w:t>
      </w:r>
      <w:r w:rsidR="00E61523">
        <w:t xml:space="preserve">, Geometry from Paul Burke’s website and various </w:t>
      </w:r>
      <w:proofErr w:type="spellStart"/>
      <w:r w:rsidR="00E61523">
        <w:t>youtube</w:t>
      </w:r>
      <w:proofErr w:type="spellEnd"/>
      <w:r w:rsidR="00E61523">
        <w:t xml:space="preserve"> videos on gears, character animation etc. Finally, we found inspiration in the simple elegance of the i</w:t>
      </w:r>
      <w:r w:rsidR="00EA7944">
        <w:t>ntuition behind the ray tracer.</w:t>
      </w:r>
      <w:r w:rsidR="00516159">
        <w:t xml:space="preserve"> We named our team ‘</w:t>
      </w:r>
      <w:r w:rsidR="00516159">
        <w:rPr>
          <w:i/>
        </w:rPr>
        <w:t>Take Infinity</w:t>
      </w:r>
      <w:r w:rsidR="00516159">
        <w:t>’ due to the</w:t>
      </w:r>
      <w:r w:rsidR="003D271F">
        <w:t xml:space="preserve"> infinitely many recursive</w:t>
      </w:r>
      <w:r w:rsidR="00276DAE">
        <w:t xml:space="preserve"> possibilities that arise out of this approach to rendering.</w:t>
      </w:r>
      <w:r w:rsidR="00573A3B">
        <w:t xml:space="preserve"> </w:t>
      </w:r>
      <w:r w:rsidR="00997753">
        <w:t xml:space="preserve">We wanted to understand how to construct this renderer from scratch with the possibility to explore </w:t>
      </w:r>
      <w:r w:rsidR="00B23DBE">
        <w:t>any apparent bottlenecks.</w:t>
      </w:r>
    </w:p>
    <w:p w14:paraId="418E9CC0" w14:textId="4D5980B6" w:rsidR="00CC320D" w:rsidRDefault="006D60B1" w:rsidP="00CC320D">
      <w:pPr>
        <w:pStyle w:val="Heading2"/>
      </w:pPr>
      <w:r>
        <w:t xml:space="preserve">1.2 </w:t>
      </w:r>
      <w:r w:rsidR="00C221D0">
        <w:t>Objecttives</w:t>
      </w:r>
    </w:p>
    <w:p w14:paraId="7A751CF9" w14:textId="48B9769F" w:rsidR="00C22177" w:rsidRDefault="00181C2C" w:rsidP="00181C2C">
      <w:r>
        <w:t xml:space="preserve">With the above motivations, we had the following </w:t>
      </w:r>
      <w:r w:rsidR="00AE7E14">
        <w:t>objectives:</w:t>
      </w:r>
    </w:p>
    <w:p w14:paraId="1842761A" w14:textId="6C5E8B33" w:rsidR="00AE7E14" w:rsidRDefault="00AE7E14" w:rsidP="00AE7E14">
      <w:pPr>
        <w:pStyle w:val="ListParagraph"/>
        <w:numPr>
          <w:ilvl w:val="0"/>
          <w:numId w:val="22"/>
        </w:numPr>
      </w:pPr>
      <w:r>
        <w:t>Develop the ray tracer pipeline from scratch</w:t>
      </w:r>
    </w:p>
    <w:p w14:paraId="0E088DED" w14:textId="73AD451B" w:rsidR="00AE7E14" w:rsidRDefault="00AE7E14" w:rsidP="00AE7E14">
      <w:pPr>
        <w:pStyle w:val="ListParagraph"/>
        <w:numPr>
          <w:ilvl w:val="1"/>
          <w:numId w:val="22"/>
        </w:numPr>
      </w:pPr>
      <w:r>
        <w:t xml:space="preserve">Understand the </w:t>
      </w:r>
      <w:r w:rsidR="0063057C">
        <w:t>computational aspects of Ray Tracing</w:t>
      </w:r>
    </w:p>
    <w:p w14:paraId="6D0BAB08" w14:textId="59411451" w:rsidR="0063057C" w:rsidRDefault="0063057C" w:rsidP="0063057C">
      <w:pPr>
        <w:pStyle w:val="ListParagraph"/>
        <w:numPr>
          <w:ilvl w:val="2"/>
          <w:numId w:val="22"/>
        </w:numPr>
      </w:pPr>
      <w:r>
        <w:t>Is there room for optimization?</w:t>
      </w:r>
    </w:p>
    <w:p w14:paraId="179BA88C" w14:textId="0576A878" w:rsidR="00AE7E14" w:rsidRDefault="00AE5E92" w:rsidP="00AE7E14">
      <w:pPr>
        <w:pStyle w:val="ListParagraph"/>
        <w:numPr>
          <w:ilvl w:val="0"/>
          <w:numId w:val="22"/>
        </w:numPr>
      </w:pPr>
      <w:r>
        <w:t>Adding features such as reflection, refraction and anti-aliasing.</w:t>
      </w:r>
    </w:p>
    <w:p w14:paraId="74DF04F6" w14:textId="0BF6B8F7" w:rsidR="00440925" w:rsidRDefault="00440925" w:rsidP="00AE7E14">
      <w:pPr>
        <w:pStyle w:val="ListParagraph"/>
        <w:numPr>
          <w:ilvl w:val="0"/>
          <w:numId w:val="22"/>
        </w:numPr>
      </w:pPr>
      <w:r>
        <w:t>Work in a team, with a distributed asynchronous workflow</w:t>
      </w:r>
      <w:r w:rsidR="00770E37">
        <w:t>.</w:t>
      </w:r>
    </w:p>
    <w:p w14:paraId="68E739AC" w14:textId="1322A503" w:rsidR="00440925" w:rsidRDefault="00440925" w:rsidP="00AE7E14">
      <w:pPr>
        <w:pStyle w:val="ListParagraph"/>
        <w:numPr>
          <w:ilvl w:val="0"/>
          <w:numId w:val="22"/>
        </w:numPr>
      </w:pPr>
      <w:r>
        <w:t>Support multiple platforms for development to accommodate different</w:t>
      </w:r>
      <w:r w:rsidR="00770E37">
        <w:t>.</w:t>
      </w:r>
    </w:p>
    <w:p w14:paraId="10FAE52D" w14:textId="3321304B" w:rsidR="0075192A" w:rsidRPr="00C22177" w:rsidRDefault="00440925" w:rsidP="00AE7E14">
      <w:pPr>
        <w:pStyle w:val="ListParagraph"/>
        <w:numPr>
          <w:ilvl w:val="0"/>
          <w:numId w:val="22"/>
        </w:numPr>
      </w:pPr>
      <w:r>
        <w:t>Support multiple output formats</w:t>
      </w:r>
      <w:r w:rsidR="00770E37">
        <w:t>.</w:t>
      </w:r>
    </w:p>
    <w:p w14:paraId="26625F5D" w14:textId="14A5A215" w:rsidR="007F6849" w:rsidRDefault="0001142C" w:rsidP="007F6849">
      <w:pPr>
        <w:pStyle w:val="Heading2"/>
      </w:pPr>
      <w:r>
        <w:t>1.3</w:t>
      </w:r>
      <w:r w:rsidR="007F6849">
        <w:t xml:space="preserve"> </w:t>
      </w:r>
      <w:r>
        <w:t>Task BreakDown</w:t>
      </w:r>
    </w:p>
    <w:p w14:paraId="1AB7BAF2" w14:textId="10E910A9" w:rsidR="00752B26" w:rsidRPr="00442D3D" w:rsidRDefault="00442D3D" w:rsidP="00D5511C">
      <w:pPr>
        <w:jc w:val="both"/>
      </w:pPr>
      <w:r>
        <w:tab/>
        <w:t>We understand this project was unique both</w:t>
      </w:r>
      <w:r w:rsidR="00D5511C">
        <w:t xml:space="preserve"> in its scope and its ambitions with different folks interested in different aspects of the problem. While someone was interested in understanding the graphics pipeline whereas someone else was interested in understanding how the computation is </w:t>
      </w:r>
      <w:r w:rsidR="00AB499B">
        <w:t>distributed to understand avenues for improvement.</w:t>
      </w:r>
      <w:r w:rsidR="00752B26">
        <w:t xml:space="preserve"> As requested, we are providing a tentative breakdown of tasks, listed in order of flow of modules.</w:t>
      </w:r>
    </w:p>
    <w:tbl>
      <w:tblPr>
        <w:tblStyle w:val="ColorfulGrid-Accent1"/>
        <w:tblW w:w="0" w:type="auto"/>
        <w:tblLook w:val="04A0" w:firstRow="1" w:lastRow="0" w:firstColumn="1" w:lastColumn="0" w:noHBand="0" w:noVBand="1"/>
      </w:tblPr>
      <w:tblGrid>
        <w:gridCol w:w="1188"/>
        <w:gridCol w:w="6228"/>
      </w:tblGrid>
      <w:tr w:rsidR="00FC5AF6" w14:paraId="5DBB1224" w14:textId="77777777" w:rsidTr="00FB3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617046F0" w14:textId="6C7664D1" w:rsidR="00FC5AF6" w:rsidRPr="00FB375B" w:rsidRDefault="00FB375B" w:rsidP="00FB375B">
            <w:pPr>
              <w:jc w:val="center"/>
              <w:rPr>
                <w:color w:val="auto"/>
              </w:rPr>
            </w:pPr>
            <w:r w:rsidRPr="00FB375B">
              <w:rPr>
                <w:color w:val="auto"/>
              </w:rPr>
              <w:t>Name</w:t>
            </w:r>
          </w:p>
        </w:tc>
        <w:tc>
          <w:tcPr>
            <w:tcW w:w="6228" w:type="dxa"/>
          </w:tcPr>
          <w:p w14:paraId="2B5E5A4D" w14:textId="15069FB0" w:rsidR="00FC5AF6" w:rsidRDefault="00FB375B" w:rsidP="00FB375B">
            <w:pPr>
              <w:jc w:val="center"/>
              <w:cnfStyle w:val="100000000000" w:firstRow="1" w:lastRow="0" w:firstColumn="0" w:lastColumn="0" w:oddVBand="0" w:evenVBand="0" w:oddHBand="0" w:evenHBand="0" w:firstRowFirstColumn="0" w:firstRowLastColumn="0" w:lastRowFirstColumn="0" w:lastRowLastColumn="0"/>
            </w:pPr>
            <w:r>
              <w:t>Tasks</w:t>
            </w:r>
          </w:p>
        </w:tc>
      </w:tr>
      <w:tr w:rsidR="00FC5AF6" w14:paraId="6CB3CEBA" w14:textId="77777777" w:rsidTr="00495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tcPr>
          <w:p w14:paraId="6CB3C492" w14:textId="3A28DCDC" w:rsidR="00FC5AF6" w:rsidRDefault="00FB375B" w:rsidP="00495D8D">
            <w:proofErr w:type="spellStart"/>
            <w:r>
              <w:t>Uthara</w:t>
            </w:r>
            <w:proofErr w:type="spellEnd"/>
          </w:p>
        </w:tc>
        <w:tc>
          <w:tcPr>
            <w:tcW w:w="6228" w:type="dxa"/>
          </w:tcPr>
          <w:p w14:paraId="4788F88B" w14:textId="43C5F994" w:rsidR="00FC5AF6" w:rsidRDefault="00DE555F" w:rsidP="00DE555F">
            <w:pPr>
              <w:cnfStyle w:val="000000100000" w:firstRow="0" w:lastRow="0" w:firstColumn="0" w:lastColumn="0" w:oddVBand="0" w:evenVBand="0" w:oddHBand="1" w:evenHBand="0" w:firstRowFirstColumn="0" w:firstRowLastColumn="0" w:lastRowFirstColumn="0" w:lastRowLastColumn="0"/>
            </w:pPr>
            <w:r>
              <w:t xml:space="preserve">Main concept, design, </w:t>
            </w:r>
            <w:r w:rsidR="00FB375B">
              <w:t>implementation</w:t>
            </w:r>
            <w:r w:rsidR="00D5511C">
              <w:t>, skeleton tracer, shadows, shading, reflection, look development</w:t>
            </w:r>
            <w:r w:rsidR="009A323E">
              <w:t>. Domain architect.</w:t>
            </w:r>
          </w:p>
        </w:tc>
      </w:tr>
      <w:tr w:rsidR="00FC5AF6" w14:paraId="5AEE21BB" w14:textId="77777777" w:rsidTr="00495D8D">
        <w:tc>
          <w:tcPr>
            <w:cnfStyle w:val="001000000000" w:firstRow="0" w:lastRow="0" w:firstColumn="1" w:lastColumn="0" w:oddVBand="0" w:evenVBand="0" w:oddHBand="0" w:evenHBand="0" w:firstRowFirstColumn="0" w:firstRowLastColumn="0" w:lastRowFirstColumn="0" w:lastRowLastColumn="0"/>
            <w:tcW w:w="1188" w:type="dxa"/>
            <w:vAlign w:val="center"/>
          </w:tcPr>
          <w:p w14:paraId="490E946E" w14:textId="4CADA70F" w:rsidR="00FC5AF6" w:rsidRDefault="00FB375B" w:rsidP="00495D8D">
            <w:r>
              <w:t>Himanshu</w:t>
            </w:r>
          </w:p>
        </w:tc>
        <w:tc>
          <w:tcPr>
            <w:tcW w:w="6228" w:type="dxa"/>
          </w:tcPr>
          <w:p w14:paraId="4F61184D" w14:textId="66A41A0E" w:rsidR="00FC5AF6" w:rsidRDefault="00FB375B" w:rsidP="00495D8D">
            <w:pPr>
              <w:cnfStyle w:val="000000000000" w:firstRow="0" w:lastRow="0" w:firstColumn="0" w:lastColumn="0" w:oddVBand="0" w:evenVBand="0" w:oddHBand="0" w:evenHBand="0" w:firstRowFirstColumn="0" w:firstRowLastColumn="0" w:lastRowFirstColumn="0" w:lastRowLastColumn="0"/>
            </w:pPr>
            <w:r>
              <w:t xml:space="preserve">SW Architecture, </w:t>
            </w:r>
            <w:r w:rsidR="00495D8D">
              <w:t xml:space="preserve">including skeleton tracer, </w:t>
            </w:r>
            <w:r w:rsidR="00325AD2">
              <w:t xml:space="preserve">initial </w:t>
            </w:r>
            <w:proofErr w:type="spellStart"/>
            <w:r w:rsidR="00495D8D">
              <w:t>shader</w:t>
            </w:r>
            <w:proofErr w:type="spellEnd"/>
            <w:r w:rsidR="00C30C53">
              <w:t>,</w:t>
            </w:r>
            <w:r w:rsidR="00495D8D">
              <w:t xml:space="preserve"> multiple object intersection,</w:t>
            </w:r>
            <w:r w:rsidR="00C30C53">
              <w:t xml:space="preserve"> </w:t>
            </w:r>
            <w:proofErr w:type="spellStart"/>
            <w:r w:rsidR="00C30C53">
              <w:t>github</w:t>
            </w:r>
            <w:proofErr w:type="spellEnd"/>
            <w:r w:rsidR="00C30C53">
              <w:t>, cross platform support, Documentation</w:t>
            </w:r>
            <w:r w:rsidR="00495D8D">
              <w:t>.</w:t>
            </w:r>
          </w:p>
        </w:tc>
      </w:tr>
      <w:tr w:rsidR="00FC5AF6" w14:paraId="538B06AE" w14:textId="77777777" w:rsidTr="00495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tcPr>
          <w:p w14:paraId="7C90E204" w14:textId="3E10A5E2" w:rsidR="00FC5AF6" w:rsidRDefault="00FB375B" w:rsidP="00495D8D">
            <w:proofErr w:type="spellStart"/>
            <w:r>
              <w:t>Tanmay</w:t>
            </w:r>
            <w:proofErr w:type="spellEnd"/>
          </w:p>
        </w:tc>
        <w:tc>
          <w:tcPr>
            <w:tcW w:w="6228" w:type="dxa"/>
          </w:tcPr>
          <w:p w14:paraId="5D3BA08C" w14:textId="3A097CBF" w:rsidR="00FC5AF6" w:rsidRDefault="007D04C6" w:rsidP="007D04C6">
            <w:pPr>
              <w:cnfStyle w:val="000000100000" w:firstRow="0" w:lastRow="0" w:firstColumn="0" w:lastColumn="0" w:oddVBand="0" w:evenVBand="0" w:oddHBand="1" w:evenHBand="0" w:firstRowFirstColumn="0" w:firstRowLastColumn="0" w:lastRowFirstColumn="0" w:lastRowLastColumn="0"/>
            </w:pPr>
            <w:r>
              <w:t xml:space="preserve">Object Parser, </w:t>
            </w:r>
            <w:proofErr w:type="spellStart"/>
            <w:r>
              <w:t>OctTree</w:t>
            </w:r>
            <w:proofErr w:type="spellEnd"/>
            <w:r w:rsidR="00C30C53">
              <w:t xml:space="preserve"> optimization</w:t>
            </w:r>
            <w:r>
              <w:t>, s-t and normal interpolation</w:t>
            </w:r>
          </w:p>
        </w:tc>
      </w:tr>
      <w:tr w:rsidR="00FC5AF6" w14:paraId="32240BC3" w14:textId="77777777" w:rsidTr="00495D8D">
        <w:tc>
          <w:tcPr>
            <w:cnfStyle w:val="001000000000" w:firstRow="0" w:lastRow="0" w:firstColumn="1" w:lastColumn="0" w:oddVBand="0" w:evenVBand="0" w:oddHBand="0" w:evenHBand="0" w:firstRowFirstColumn="0" w:firstRowLastColumn="0" w:lastRowFirstColumn="0" w:lastRowLastColumn="0"/>
            <w:tcW w:w="1188" w:type="dxa"/>
            <w:vAlign w:val="center"/>
          </w:tcPr>
          <w:p w14:paraId="178C29AA" w14:textId="1FB8917E" w:rsidR="00FC5AF6" w:rsidRDefault="00FB375B" w:rsidP="00495D8D">
            <w:r>
              <w:t>Anil</w:t>
            </w:r>
          </w:p>
        </w:tc>
        <w:tc>
          <w:tcPr>
            <w:tcW w:w="6228" w:type="dxa"/>
          </w:tcPr>
          <w:p w14:paraId="77271A2C" w14:textId="5DC7C61B" w:rsidR="00FC5AF6" w:rsidRDefault="00DE555F" w:rsidP="00CC320D">
            <w:pPr>
              <w:cnfStyle w:val="000000000000" w:firstRow="0" w:lastRow="0" w:firstColumn="0" w:lastColumn="0" w:oddVBand="0" w:evenVBand="0" w:oddHBand="0" w:evenHBand="0" w:firstRowFirstColumn="0" w:firstRowLastColumn="0" w:lastRowFirstColumn="0" w:lastRowLastColumn="0"/>
            </w:pPr>
            <w:r>
              <w:t xml:space="preserve"> Refraction, debugging,</w:t>
            </w:r>
            <w:r w:rsidR="00326A85">
              <w:t xml:space="preserve"> code refinement</w:t>
            </w:r>
          </w:p>
        </w:tc>
      </w:tr>
      <w:tr w:rsidR="00FC5AF6" w14:paraId="63A982CB" w14:textId="77777777" w:rsidTr="00495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tcPr>
          <w:p w14:paraId="2BE40265" w14:textId="7F42A751" w:rsidR="00FC5AF6" w:rsidRDefault="00FB375B" w:rsidP="00495D8D">
            <w:proofErr w:type="spellStart"/>
            <w:r>
              <w:t>Srikantha</w:t>
            </w:r>
            <w:proofErr w:type="spellEnd"/>
          </w:p>
        </w:tc>
        <w:tc>
          <w:tcPr>
            <w:tcW w:w="6228" w:type="dxa"/>
          </w:tcPr>
          <w:p w14:paraId="653CAC43" w14:textId="08F885D4" w:rsidR="00FC5AF6" w:rsidRDefault="009147D2" w:rsidP="00CC320D">
            <w:pPr>
              <w:cnfStyle w:val="000000100000" w:firstRow="0" w:lastRow="0" w:firstColumn="0" w:lastColumn="0" w:oddVBand="0" w:evenVBand="0" w:oddHBand="1" w:evenHBand="0" w:firstRowFirstColumn="0" w:firstRowLastColumn="0" w:lastRowFirstColumn="0" w:lastRowLastColumn="0"/>
            </w:pPr>
            <w:r>
              <w:t>Textures, anti-aliasing</w:t>
            </w:r>
            <w:r w:rsidR="001E61DC">
              <w:t>, website</w:t>
            </w:r>
          </w:p>
        </w:tc>
      </w:tr>
    </w:tbl>
    <w:p w14:paraId="71C17996" w14:textId="6F27D478" w:rsidR="00F0423C" w:rsidRDefault="00F0423C" w:rsidP="00CC320D"/>
    <w:p w14:paraId="01BCFA0C" w14:textId="4D67453E" w:rsidR="00A572CE" w:rsidRDefault="00A572CE" w:rsidP="00A572CE">
      <w:pPr>
        <w:pStyle w:val="Heading2"/>
      </w:pPr>
      <w:r>
        <w:t>1.4 How to run the program</w:t>
      </w:r>
    </w:p>
    <w:p w14:paraId="0DD84553" w14:textId="53CEB6A8" w:rsidR="00A572CE" w:rsidRDefault="00207E48">
      <w:r>
        <w:t>The project is available on</w:t>
      </w:r>
      <w:r w:rsidR="00C418B7">
        <w:t xml:space="preserve">: </w:t>
      </w:r>
    </w:p>
    <w:p w14:paraId="7F2B263E" w14:textId="77777777" w:rsidR="0079062D" w:rsidRDefault="00A572CE">
      <w:r>
        <w:t xml:space="preserve">After downloading the program from the website, please </w:t>
      </w:r>
      <w:proofErr w:type="spellStart"/>
      <w:r>
        <w:t>untar</w:t>
      </w:r>
      <w:proofErr w:type="spellEnd"/>
      <w:r>
        <w:t xml:space="preserve"> it and you can use your favorite IDE to </w:t>
      </w:r>
      <w:r w:rsidR="0079062D">
        <w:t>run the project</w:t>
      </w:r>
      <w:r>
        <w:t>.</w:t>
      </w:r>
    </w:p>
    <w:p w14:paraId="44A54A45" w14:textId="3A02721C" w:rsidR="0079062D" w:rsidRDefault="0079062D" w:rsidP="0079062D">
      <w:pPr>
        <w:pStyle w:val="Heading3"/>
      </w:pPr>
      <w:r>
        <w:t xml:space="preserve">1.4.1 </w:t>
      </w:r>
      <w:r w:rsidR="00756B5A">
        <w:t>Command Line</w:t>
      </w:r>
    </w:p>
    <w:p w14:paraId="01E7F083" w14:textId="551D62B2" w:rsidR="00756B5A" w:rsidRDefault="00756B5A" w:rsidP="00756B5A">
      <w:r>
        <w:t xml:space="preserve">Just run the </w:t>
      </w:r>
      <w:proofErr w:type="spellStart"/>
      <w:r w:rsidR="00CA01C1">
        <w:t>makefile</w:t>
      </w:r>
      <w:proofErr w:type="spellEnd"/>
      <w:r w:rsidR="00CA01C1">
        <w:t>:</w:t>
      </w:r>
    </w:p>
    <w:p w14:paraId="053ECBCE" w14:textId="7D8EEEC2" w:rsidR="00CA01C1" w:rsidRDefault="00CA01C1" w:rsidP="00756B5A">
      <w:r>
        <w:t xml:space="preserve">cd </w:t>
      </w:r>
      <w:proofErr w:type="spellStart"/>
      <w:r>
        <w:t>Infinity_Tracer</w:t>
      </w:r>
      <w:proofErr w:type="spellEnd"/>
    </w:p>
    <w:p w14:paraId="377E4B35" w14:textId="45A0E4A0" w:rsidR="00CA01C1" w:rsidRDefault="00CA01C1" w:rsidP="00756B5A">
      <w:proofErr w:type="spellStart"/>
      <w:proofErr w:type="gramStart"/>
      <w:r>
        <w:t>mkdir</w:t>
      </w:r>
      <w:proofErr w:type="spellEnd"/>
      <w:proofErr w:type="gramEnd"/>
      <w:r>
        <w:t xml:space="preserve"> </w:t>
      </w:r>
      <w:proofErr w:type="spellStart"/>
      <w:r>
        <w:t>obj</w:t>
      </w:r>
      <w:proofErr w:type="spellEnd"/>
    </w:p>
    <w:p w14:paraId="4D515E71" w14:textId="7DFBC6DD" w:rsidR="00CA01C1" w:rsidRDefault="00CA01C1" w:rsidP="00756B5A">
      <w:proofErr w:type="gramStart"/>
      <w:r>
        <w:t>make</w:t>
      </w:r>
      <w:proofErr w:type="gramEnd"/>
      <w:r>
        <w:t xml:space="preserve"> </w:t>
      </w:r>
    </w:p>
    <w:p w14:paraId="486FA438" w14:textId="642FEDB6" w:rsidR="00CA01C1" w:rsidRDefault="00CA01C1" w:rsidP="00756B5A">
      <w:proofErr w:type="gramStart"/>
      <w:r>
        <w:t>./</w:t>
      </w:r>
      <w:proofErr w:type="spellStart"/>
      <w:proofErr w:type="gramEnd"/>
      <w:r>
        <w:t>TracetoInfinity</w:t>
      </w:r>
      <w:proofErr w:type="spellEnd"/>
    </w:p>
    <w:p w14:paraId="6F6A82FC" w14:textId="7C5E60A4" w:rsidR="00CA01C1" w:rsidRDefault="00E065BE" w:rsidP="00756B5A">
      <w:proofErr w:type="gramStart"/>
      <w:r>
        <w:t>open</w:t>
      </w:r>
      <w:proofErr w:type="gramEnd"/>
      <w:r>
        <w:t xml:space="preserve"> render01.ppm</w:t>
      </w:r>
    </w:p>
    <w:p w14:paraId="74C6C744" w14:textId="26200E0C" w:rsidR="00BE6E85" w:rsidRDefault="00BE6E85" w:rsidP="00BE6E85">
      <w:pPr>
        <w:pStyle w:val="Heading3"/>
      </w:pPr>
      <w:r>
        <w:t>1.4.2 Visual Studio/XCode</w:t>
      </w:r>
    </w:p>
    <w:p w14:paraId="1DBF5C2D" w14:textId="5F50B82A" w:rsidR="00CA01C1" w:rsidRPr="00756B5A" w:rsidRDefault="00BE6E85" w:rsidP="00756B5A">
      <w:proofErr w:type="gramStart"/>
      <w:r>
        <w:t>just</w:t>
      </w:r>
      <w:proofErr w:type="gramEnd"/>
      <w:r>
        <w:t xml:space="preserve"> open the appropriate .</w:t>
      </w:r>
      <w:proofErr w:type="spellStart"/>
      <w:r>
        <w:t>sln</w:t>
      </w:r>
      <w:proofErr w:type="spellEnd"/>
      <w:r>
        <w:t xml:space="preserve"> or </w:t>
      </w:r>
      <w:proofErr w:type="spellStart"/>
      <w:r>
        <w:t>Xcode</w:t>
      </w:r>
      <w:proofErr w:type="spellEnd"/>
      <w:r>
        <w:t xml:space="preserve"> Project file. Press “Run” to generate the render01.ppm file.</w:t>
      </w:r>
    </w:p>
    <w:p w14:paraId="395B0394" w14:textId="77777777" w:rsidR="0079062D" w:rsidRDefault="0079062D"/>
    <w:p w14:paraId="660EE63E" w14:textId="35670B64" w:rsidR="00F0423C" w:rsidRDefault="00F0423C">
      <w:r>
        <w:br w:type="page"/>
      </w:r>
    </w:p>
    <w:p w14:paraId="388F5E77" w14:textId="77777777" w:rsidR="007F6849" w:rsidRPr="00686718" w:rsidRDefault="007F6849" w:rsidP="00CC320D"/>
    <w:p w14:paraId="348E2DED" w14:textId="6B60A584" w:rsidR="00D41B14" w:rsidRDefault="00AB1CF9" w:rsidP="00D41B14">
      <w:pPr>
        <w:pStyle w:val="Heading1"/>
      </w:pPr>
      <w:r>
        <w:t xml:space="preserve">2 </w:t>
      </w:r>
      <w:r w:rsidR="007A7A6B">
        <w:t>Ar</w:t>
      </w:r>
      <w:r w:rsidR="00514CE4">
        <w:t>chitecture</w:t>
      </w:r>
    </w:p>
    <w:p w14:paraId="52331EF3" w14:textId="7900A868" w:rsidR="00AC1C2D" w:rsidRDefault="00AC1C2D" w:rsidP="00AC1C2D">
      <w:r>
        <w:t>The architecture is as shown below:</w:t>
      </w:r>
    </w:p>
    <w:p w14:paraId="0E37428C" w14:textId="6DD44D54" w:rsidR="00AC1C2D" w:rsidRPr="00AC1C2D" w:rsidRDefault="005274E5" w:rsidP="00AC1C2D">
      <w:r>
        <w:rPr>
          <w:noProof/>
          <w:lang w:bidi="ar-SA"/>
        </w:rPr>
        <w:drawing>
          <wp:inline distT="0" distB="0" distL="0" distR="0" wp14:anchorId="04A78335" wp14:editId="14D8289B">
            <wp:extent cx="4572000" cy="314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2 at 12.07.29 AM.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3149600"/>
                    </a:xfrm>
                    <a:prstGeom prst="rect">
                      <a:avLst/>
                    </a:prstGeom>
                  </pic:spPr>
                </pic:pic>
              </a:graphicData>
            </a:graphic>
          </wp:inline>
        </w:drawing>
      </w:r>
    </w:p>
    <w:p w14:paraId="116B1B4C" w14:textId="451B3D9E" w:rsidR="0097345E" w:rsidRDefault="00AB1CF9" w:rsidP="0097345E">
      <w:pPr>
        <w:pStyle w:val="Heading2"/>
      </w:pPr>
      <w:r>
        <w:t xml:space="preserve">2.1 </w:t>
      </w:r>
      <w:r w:rsidR="00574692">
        <w:t>R</w:t>
      </w:r>
      <w:r w:rsidR="00D53EF7">
        <w:t>ationale</w:t>
      </w:r>
    </w:p>
    <w:p w14:paraId="614D8C0F" w14:textId="4B7CB034" w:rsidR="002B41FB" w:rsidRDefault="005274E5" w:rsidP="00DC1734">
      <w:pPr>
        <w:jc w:val="both"/>
      </w:pPr>
      <w:r>
        <w:tab/>
        <w:t xml:space="preserve">The rationale behind the architecture is to distribute the computation such that </w:t>
      </w:r>
      <w:r w:rsidR="00EE042F">
        <w:t>it can be parallelized.</w:t>
      </w:r>
      <w:r w:rsidR="002B41FB">
        <w:t xml:space="preserve"> The scene is setup </w:t>
      </w:r>
      <w:r w:rsidR="00AF28B3">
        <w:t>using the B</w:t>
      </w:r>
      <w:r w:rsidR="00DC1734">
        <w:t xml:space="preserve">oard support </w:t>
      </w:r>
      <w:proofErr w:type="gramStart"/>
      <w:r w:rsidR="00DC1734">
        <w:t xml:space="preserve">package </w:t>
      </w:r>
      <w:r w:rsidR="00AF28B3">
        <w:t>which</w:t>
      </w:r>
      <w:proofErr w:type="gramEnd"/>
      <w:r w:rsidR="00AF28B3">
        <w:t xml:space="preserve"> includes the information about lights, any objects to be rendered via geometry equations etc.</w:t>
      </w:r>
      <w:r w:rsidR="002A6CBF">
        <w:t xml:space="preserve"> Any of the BSP contents can be overwritten via SW overrides in the </w:t>
      </w:r>
      <w:proofErr w:type="spellStart"/>
      <w:r w:rsidR="002A6CBF">
        <w:t>init</w:t>
      </w:r>
      <w:proofErr w:type="spellEnd"/>
      <w:r w:rsidR="002A6CBF">
        <w:t xml:space="preserve"> routine.</w:t>
      </w:r>
    </w:p>
    <w:p w14:paraId="1EAE8349" w14:textId="00E95CF9" w:rsidR="00915041" w:rsidRPr="005274E5" w:rsidRDefault="00915041" w:rsidP="00DC1734">
      <w:pPr>
        <w:jc w:val="both"/>
      </w:pPr>
      <w:r>
        <w:tab/>
        <w:t xml:space="preserve"> </w:t>
      </w:r>
    </w:p>
    <w:p w14:paraId="06CF4FA8" w14:textId="19C2BBD5" w:rsidR="00A26889" w:rsidRPr="00D73C0D" w:rsidRDefault="00A26889" w:rsidP="00F44C12">
      <w:pPr>
        <w:pStyle w:val="Heading3"/>
      </w:pPr>
      <w:r>
        <w:t xml:space="preserve">2.1.1 </w:t>
      </w:r>
      <w:r w:rsidR="006F3D14">
        <w:t>Graphics Pipeline</w:t>
      </w:r>
    </w:p>
    <w:p w14:paraId="13A05BA1" w14:textId="7F4C0225" w:rsidR="00D5634D" w:rsidRPr="005274E5" w:rsidRDefault="00D5634D" w:rsidP="00D5634D">
      <w:pPr>
        <w:jc w:val="both"/>
      </w:pPr>
      <w:r>
        <w:t xml:space="preserve">Once the scene is setup, the actual renderer main loop involves </w:t>
      </w:r>
      <w:proofErr w:type="gramStart"/>
      <w:r>
        <w:t>an iteration</w:t>
      </w:r>
      <w:proofErr w:type="gramEnd"/>
      <w:r>
        <w:t xml:space="preserve"> over all pixels in the screen space. Light is cast onto the scene and is then bounced off recursively on objects for reflection. Once it is determined what surface we</w:t>
      </w:r>
      <w:r w:rsidR="00122E65">
        <w:t xml:space="preserve"> </w:t>
      </w:r>
      <w:r>
        <w:t xml:space="preserve">wish to color, the shading equation is implemented in the get Color module </w:t>
      </w:r>
      <w:proofErr w:type="gramStart"/>
      <w:r>
        <w:t>which</w:t>
      </w:r>
      <w:proofErr w:type="gramEnd"/>
      <w:r>
        <w:t xml:space="preserve"> calculates the </w:t>
      </w:r>
      <w:proofErr w:type="spellStart"/>
      <w:r w:rsidR="00C72F44">
        <w:t>rgb</w:t>
      </w:r>
      <w:proofErr w:type="spellEnd"/>
      <w:r w:rsidR="00C72F44">
        <w:t xml:space="preserve"> values for the pixel. This is then put in the display buffer. The buffer is flushed to a ppm or a </w:t>
      </w:r>
      <w:proofErr w:type="spellStart"/>
      <w:r w:rsidR="00C72F44">
        <w:t>tga</w:t>
      </w:r>
      <w:proofErr w:type="spellEnd"/>
      <w:r w:rsidR="00C72F44">
        <w:t xml:space="preserve"> file once all the pixels are processed.</w:t>
      </w:r>
    </w:p>
    <w:p w14:paraId="5A2F9F0B" w14:textId="3F09A325" w:rsidR="00A26889" w:rsidRPr="00D73C0D" w:rsidRDefault="00A26889" w:rsidP="00A26889">
      <w:pPr>
        <w:rPr>
          <w:rFonts w:ascii="Arial" w:hAnsi="Arial" w:cs="Arial"/>
        </w:rPr>
      </w:pPr>
    </w:p>
    <w:p w14:paraId="34BFA1E7" w14:textId="7F2217A6" w:rsidR="00FA1821" w:rsidRPr="00686718" w:rsidRDefault="00A26889" w:rsidP="00FA1821">
      <w:pPr>
        <w:pStyle w:val="Heading3"/>
      </w:pPr>
      <w:r>
        <w:rPr>
          <w:rStyle w:val="CommentReference"/>
        </w:rPr>
        <w:commentReference w:id="2"/>
      </w:r>
      <w:r w:rsidR="00FA1821">
        <w:t>2.1.2 SW Architecture</w:t>
      </w:r>
    </w:p>
    <w:p w14:paraId="36B2DE0E" w14:textId="55A184DA" w:rsidR="00FA1821" w:rsidRDefault="00FA1821" w:rsidP="00FA1821"/>
    <w:p w14:paraId="42445B11" w14:textId="13D2D3B2" w:rsidR="00581ACC" w:rsidRDefault="00581ACC" w:rsidP="00581ACC">
      <w:pPr>
        <w:pStyle w:val="Heading1"/>
      </w:pPr>
      <w:r>
        <w:t>3 Details</w:t>
      </w:r>
    </w:p>
    <w:p w14:paraId="3FFD0647" w14:textId="1FD8B90E" w:rsidR="00F44C12" w:rsidRDefault="00F44C12" w:rsidP="00F44C12">
      <w:r>
        <w:tab/>
        <w:t>The SW architecture diagram is as shown below:</w:t>
      </w:r>
    </w:p>
    <w:p w14:paraId="0FA5F44D" w14:textId="77777777" w:rsidR="00F44C12" w:rsidRDefault="00F44C12" w:rsidP="00F44C12"/>
    <w:p w14:paraId="6C99DE86" w14:textId="0D5A9713" w:rsidR="00F44C12" w:rsidRPr="00F44C12" w:rsidRDefault="008D4CF0" w:rsidP="00F44C12">
      <w:r>
        <w:rPr>
          <w:noProof/>
          <w:lang w:bidi="ar-SA"/>
        </w:rPr>
        <w:drawing>
          <wp:inline distT="0" distB="0" distL="0" distR="0" wp14:anchorId="6762795C" wp14:editId="145B3929">
            <wp:extent cx="4572000" cy="3526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3526790"/>
                    </a:xfrm>
                    <a:prstGeom prst="rect">
                      <a:avLst/>
                    </a:prstGeom>
                  </pic:spPr>
                </pic:pic>
              </a:graphicData>
            </a:graphic>
          </wp:inline>
        </w:drawing>
      </w:r>
    </w:p>
    <w:p w14:paraId="53667AA2" w14:textId="1FD8B90E" w:rsidR="00581ACC" w:rsidRDefault="00610810" w:rsidP="00581ACC">
      <w:pPr>
        <w:pStyle w:val="Heading2"/>
      </w:pPr>
      <w:r>
        <w:t>3</w:t>
      </w:r>
      <w:r w:rsidR="00581ACC">
        <w:t xml:space="preserve">.1 </w:t>
      </w:r>
      <w:r w:rsidR="00AA0162">
        <w:t xml:space="preserve">Barebones </w:t>
      </w:r>
      <w:r w:rsidR="00E60EC7">
        <w:t>tracer</w:t>
      </w:r>
    </w:p>
    <w:p w14:paraId="70C0AEBD" w14:textId="77777777" w:rsidR="00B52C16" w:rsidRDefault="00B52C16" w:rsidP="00B52C16">
      <w:pPr>
        <w:ind w:left="360"/>
      </w:pPr>
    </w:p>
    <w:p w14:paraId="25D60038" w14:textId="5A894FBA" w:rsidR="00DB2DF4" w:rsidRPr="00DB2DF4" w:rsidRDefault="00DB2DF4" w:rsidP="00B52C16">
      <w:r w:rsidRPr="00DB2DF4">
        <w:t xml:space="preserve">Basic </w:t>
      </w:r>
      <w:proofErr w:type="gramStart"/>
      <w:r w:rsidRPr="00DB2DF4">
        <w:t>frame work</w:t>
      </w:r>
      <w:proofErr w:type="gramEnd"/>
      <w:r>
        <w:t xml:space="preserve"> can be deconstructed in terms of each class:</w:t>
      </w:r>
    </w:p>
    <w:p w14:paraId="3D91A343" w14:textId="51A4A89D" w:rsidR="009D40A5" w:rsidRDefault="009D40A5" w:rsidP="00DB2DF4">
      <w:pPr>
        <w:numPr>
          <w:ilvl w:val="0"/>
          <w:numId w:val="25"/>
        </w:numPr>
      </w:pPr>
      <w:r>
        <w:t>Render class</w:t>
      </w:r>
    </w:p>
    <w:p w14:paraId="1731194F" w14:textId="7865F906" w:rsidR="009D40A5" w:rsidRDefault="009D40A5" w:rsidP="009D40A5">
      <w:pPr>
        <w:numPr>
          <w:ilvl w:val="1"/>
          <w:numId w:val="25"/>
        </w:numPr>
      </w:pPr>
      <w:r>
        <w:t>Implements the main renderer loop that determines which objects to render and makes calls to calculate color.</w:t>
      </w:r>
    </w:p>
    <w:p w14:paraId="1DD322B0" w14:textId="77777777" w:rsidR="00DB2DF4" w:rsidRPr="00DB2DF4" w:rsidRDefault="00DB2DF4" w:rsidP="00DB2DF4">
      <w:pPr>
        <w:numPr>
          <w:ilvl w:val="0"/>
          <w:numId w:val="25"/>
        </w:numPr>
      </w:pPr>
      <w:r w:rsidRPr="00DB2DF4">
        <w:t>Display class</w:t>
      </w:r>
    </w:p>
    <w:p w14:paraId="47E67235" w14:textId="77777777" w:rsidR="00DB2DF4" w:rsidRPr="00DB2DF4" w:rsidRDefault="00DB2DF4" w:rsidP="00DB2DF4">
      <w:pPr>
        <w:numPr>
          <w:ilvl w:val="1"/>
          <w:numId w:val="25"/>
        </w:numPr>
      </w:pPr>
      <w:proofErr w:type="gramStart"/>
      <w:r w:rsidRPr="00DB2DF4">
        <w:t>save</w:t>
      </w:r>
      <w:proofErr w:type="gramEnd"/>
      <w:r w:rsidRPr="00DB2DF4">
        <w:t xml:space="preserve"> </w:t>
      </w:r>
      <w:proofErr w:type="spellStart"/>
      <w:r w:rsidRPr="00DB2DF4">
        <w:t>tga</w:t>
      </w:r>
      <w:proofErr w:type="spellEnd"/>
      <w:r w:rsidRPr="00DB2DF4">
        <w:t>/ppm images to disk</w:t>
      </w:r>
    </w:p>
    <w:p w14:paraId="6EB844E6" w14:textId="77777777" w:rsidR="00DB2DF4" w:rsidRPr="00DB2DF4" w:rsidRDefault="00DB2DF4" w:rsidP="00DB2DF4">
      <w:pPr>
        <w:numPr>
          <w:ilvl w:val="0"/>
          <w:numId w:val="25"/>
        </w:numPr>
      </w:pPr>
      <w:r w:rsidRPr="00DB2DF4">
        <w:t>Camera</w:t>
      </w:r>
    </w:p>
    <w:p w14:paraId="2E38301B" w14:textId="77777777" w:rsidR="00DB2DF4" w:rsidRPr="00DB2DF4" w:rsidRDefault="00DB2DF4" w:rsidP="00DB2DF4">
      <w:pPr>
        <w:numPr>
          <w:ilvl w:val="1"/>
          <w:numId w:val="25"/>
        </w:numPr>
      </w:pPr>
      <w:proofErr w:type="gramStart"/>
      <w:r w:rsidRPr="00DB2DF4">
        <w:t>from</w:t>
      </w:r>
      <w:proofErr w:type="gramEnd"/>
      <w:r w:rsidRPr="00DB2DF4">
        <w:t xml:space="preserve"> given </w:t>
      </w:r>
      <w:proofErr w:type="spellStart"/>
      <w:r w:rsidRPr="00DB2DF4">
        <w:t>lookat,up</w:t>
      </w:r>
      <w:proofErr w:type="spellEnd"/>
      <w:r w:rsidRPr="00DB2DF4">
        <w:t>(0,1,0) and position calculate X,Y,Z,</w:t>
      </w:r>
    </w:p>
    <w:p w14:paraId="3C9A3BB9" w14:textId="77777777" w:rsidR="00DB2DF4" w:rsidRPr="00DB2DF4" w:rsidRDefault="00DB2DF4" w:rsidP="00DB2DF4">
      <w:pPr>
        <w:numPr>
          <w:ilvl w:val="0"/>
          <w:numId w:val="25"/>
        </w:numPr>
      </w:pPr>
      <w:r w:rsidRPr="00DB2DF4">
        <w:t>Material</w:t>
      </w:r>
    </w:p>
    <w:p w14:paraId="03F1FFBA" w14:textId="77777777" w:rsidR="00DB2DF4" w:rsidRPr="00DB2DF4" w:rsidRDefault="00DB2DF4" w:rsidP="00DB2DF4">
      <w:pPr>
        <w:numPr>
          <w:ilvl w:val="1"/>
          <w:numId w:val="25"/>
        </w:numPr>
      </w:pPr>
      <w:proofErr w:type="gramStart"/>
      <w:r w:rsidRPr="00DB2DF4">
        <w:t>class</w:t>
      </w:r>
      <w:proofErr w:type="gramEnd"/>
      <w:r w:rsidRPr="00DB2DF4">
        <w:t xml:space="preserve"> for specifying color, diffuse, spec, ambient coefficients, </w:t>
      </w:r>
      <w:proofErr w:type="spellStart"/>
      <w:r w:rsidRPr="00DB2DF4">
        <w:t>reflection,refractive</w:t>
      </w:r>
      <w:proofErr w:type="spellEnd"/>
      <w:r w:rsidRPr="00DB2DF4">
        <w:t xml:space="preserve"> index</w:t>
      </w:r>
    </w:p>
    <w:p w14:paraId="75EC3C0A" w14:textId="77777777" w:rsidR="00DB2DF4" w:rsidRPr="00DB2DF4" w:rsidRDefault="00DB2DF4" w:rsidP="00DB2DF4">
      <w:pPr>
        <w:numPr>
          <w:ilvl w:val="1"/>
          <w:numId w:val="25"/>
        </w:numPr>
      </w:pPr>
      <w:proofErr w:type="gramStart"/>
      <w:r w:rsidRPr="00DB2DF4">
        <w:t>also</w:t>
      </w:r>
      <w:proofErr w:type="gramEnd"/>
      <w:r w:rsidRPr="00DB2DF4">
        <w:t xml:space="preserve"> extra parameter for texture files</w:t>
      </w:r>
    </w:p>
    <w:p w14:paraId="02C831B0" w14:textId="77777777" w:rsidR="00DB2DF4" w:rsidRPr="00DB2DF4" w:rsidRDefault="00DB2DF4" w:rsidP="00DB2DF4">
      <w:pPr>
        <w:numPr>
          <w:ilvl w:val="0"/>
          <w:numId w:val="25"/>
        </w:numPr>
      </w:pPr>
      <w:r w:rsidRPr="00DB2DF4">
        <w:t>Geometry</w:t>
      </w:r>
    </w:p>
    <w:p w14:paraId="5526EFB3" w14:textId="77777777" w:rsidR="00DB2DF4" w:rsidRPr="00DB2DF4" w:rsidRDefault="00DB2DF4" w:rsidP="00DB2DF4">
      <w:pPr>
        <w:numPr>
          <w:ilvl w:val="1"/>
          <w:numId w:val="25"/>
        </w:numPr>
      </w:pPr>
      <w:proofErr w:type="gramStart"/>
      <w:r w:rsidRPr="00DB2DF4">
        <w:t>super</w:t>
      </w:r>
      <w:proofErr w:type="gramEnd"/>
      <w:r w:rsidRPr="00DB2DF4">
        <w:t xml:space="preserve"> class from which is inherited by all implicit and parsed objects</w:t>
      </w:r>
    </w:p>
    <w:p w14:paraId="51C679CC" w14:textId="77777777" w:rsidR="00DB2DF4" w:rsidRPr="00DB2DF4" w:rsidRDefault="00DB2DF4" w:rsidP="00DB2DF4">
      <w:pPr>
        <w:numPr>
          <w:ilvl w:val="0"/>
          <w:numId w:val="25"/>
        </w:numPr>
      </w:pPr>
      <w:r w:rsidRPr="00DB2DF4">
        <w:t>Vector operations</w:t>
      </w:r>
    </w:p>
    <w:p w14:paraId="463B7ACC" w14:textId="77777777" w:rsidR="00DB2DF4" w:rsidRPr="00DB2DF4" w:rsidRDefault="00DB2DF4" w:rsidP="00DB2DF4">
      <w:pPr>
        <w:numPr>
          <w:ilvl w:val="1"/>
          <w:numId w:val="25"/>
        </w:numPr>
      </w:pPr>
      <w:proofErr w:type="gramStart"/>
      <w:r w:rsidRPr="00DB2DF4">
        <w:t>dot</w:t>
      </w:r>
      <w:proofErr w:type="gramEnd"/>
      <w:r w:rsidRPr="00DB2DF4">
        <w:t xml:space="preserve"> product, cross product, normalize, magnitude calculation</w:t>
      </w:r>
    </w:p>
    <w:p w14:paraId="72E2CF54" w14:textId="77777777" w:rsidR="00DB2DF4" w:rsidRPr="00DB2DF4" w:rsidRDefault="00DB2DF4" w:rsidP="00DB2DF4">
      <w:pPr>
        <w:numPr>
          <w:ilvl w:val="0"/>
          <w:numId w:val="25"/>
        </w:numPr>
      </w:pPr>
      <w:r w:rsidRPr="00DB2DF4">
        <w:t>Color check</w:t>
      </w:r>
    </w:p>
    <w:p w14:paraId="0238C6F3" w14:textId="77777777" w:rsidR="00DB2DF4" w:rsidRPr="00DB2DF4" w:rsidRDefault="00DB2DF4" w:rsidP="00DB2DF4">
      <w:pPr>
        <w:numPr>
          <w:ilvl w:val="1"/>
          <w:numId w:val="25"/>
        </w:numPr>
      </w:pPr>
      <w:proofErr w:type="gramStart"/>
      <w:r w:rsidRPr="00DB2DF4">
        <w:t>checks</w:t>
      </w:r>
      <w:proofErr w:type="gramEnd"/>
      <w:r w:rsidRPr="00DB2DF4">
        <w:t xml:space="preserve"> </w:t>
      </w:r>
      <w:proofErr w:type="spellStart"/>
      <w:r w:rsidRPr="00DB2DF4">
        <w:t>rgb</w:t>
      </w:r>
      <w:proofErr w:type="spellEnd"/>
      <w:r w:rsidRPr="00DB2DF4">
        <w:t xml:space="preserve"> values to be between 0-1</w:t>
      </w:r>
    </w:p>
    <w:p w14:paraId="621A2D3D" w14:textId="77777777" w:rsidR="00B848B4" w:rsidRPr="00B848B4" w:rsidRDefault="00B848B4" w:rsidP="00B848B4"/>
    <w:p w14:paraId="4F91C962" w14:textId="0078F7C9" w:rsidR="007108B3" w:rsidRDefault="007108B3" w:rsidP="007108B3">
      <w:pPr>
        <w:pStyle w:val="Heading2"/>
      </w:pPr>
      <w:r>
        <w:t>3</w:t>
      </w:r>
      <w:r w:rsidR="00AD0029">
        <w:t>.2</w:t>
      </w:r>
      <w:r>
        <w:t xml:space="preserve"> Object Parsing</w:t>
      </w:r>
    </w:p>
    <w:p w14:paraId="26E79556" w14:textId="4BAAAD40" w:rsidR="007108B3" w:rsidRDefault="007108B3" w:rsidP="007108B3">
      <w:pPr>
        <w:pStyle w:val="Heading2"/>
      </w:pPr>
      <w:r>
        <w:t>3</w:t>
      </w:r>
      <w:r w:rsidR="00AD0029">
        <w:t>.3</w:t>
      </w:r>
      <w:r>
        <w:t xml:space="preserve"> Ray casting</w:t>
      </w:r>
    </w:p>
    <w:p w14:paraId="17F3A62A" w14:textId="11733149" w:rsidR="00885065" w:rsidRPr="00885065" w:rsidRDefault="00885065" w:rsidP="00EE325D">
      <w:pPr>
        <w:jc w:val="both"/>
      </w:pPr>
      <w:r w:rsidRPr="00885065">
        <w:t xml:space="preserve">Send a ray from </w:t>
      </w:r>
      <w:proofErr w:type="spellStart"/>
      <w:r w:rsidRPr="00885065">
        <w:t>from</w:t>
      </w:r>
      <w:proofErr w:type="spellEnd"/>
      <w:r w:rsidRPr="00885065">
        <w:t xml:space="preserve"> th</w:t>
      </w:r>
      <w:r w:rsidR="00576C5D">
        <w:t>e camera for every pixel center</w:t>
      </w:r>
      <w:r w:rsidR="00EF264A">
        <w:t>.</w:t>
      </w:r>
    </w:p>
    <w:p w14:paraId="793A52EE" w14:textId="60F05B98" w:rsidR="00885065" w:rsidRPr="00885065" w:rsidRDefault="003C00D8" w:rsidP="00EE325D">
      <w:pPr>
        <w:jc w:val="both"/>
      </w:pPr>
      <w:r>
        <w:t>For perspective correction, c</w:t>
      </w:r>
      <w:r w:rsidR="00885065" w:rsidRPr="00885065">
        <w:t>onvert the raw pixel value to NDC space -1to1 based on aspect ratio and 1/</w:t>
      </w:r>
      <w:proofErr w:type="gramStart"/>
      <w:r w:rsidR="00885065" w:rsidRPr="00885065">
        <w:t>d(</w:t>
      </w:r>
      <w:proofErr w:type="gramEnd"/>
      <w:r w:rsidR="00885065" w:rsidRPr="00885065">
        <w:t>tan(FOV/2))(</w:t>
      </w:r>
      <w:r w:rsidR="00440172">
        <w:t xml:space="preserve"> the distance to plane from camera</w:t>
      </w:r>
      <w:r w:rsidR="00885065" w:rsidRPr="00885065">
        <w:t>)</w:t>
      </w:r>
      <w:r w:rsidR="00C84121">
        <w:t>.</w:t>
      </w:r>
    </w:p>
    <w:p w14:paraId="20C85308" w14:textId="674436B8" w:rsidR="00885065" w:rsidRPr="00885065" w:rsidRDefault="00885065" w:rsidP="00EE325D">
      <w:pPr>
        <w:jc w:val="both"/>
        <w:rPr>
          <w:b/>
          <w:bCs/>
        </w:rPr>
      </w:pPr>
      <w:r w:rsidRPr="00885065">
        <w:t>Transform each ray from the camera suc</w:t>
      </w:r>
      <w:r w:rsidR="00205433">
        <w:t>h that it fits in the NDC space</w:t>
      </w:r>
      <w:r w:rsidRPr="00885065">
        <w:t xml:space="preserve">, finally the ray from camera in </w:t>
      </w:r>
      <w:proofErr w:type="spellStart"/>
      <w:r w:rsidRPr="00885065">
        <w:t>CamZ</w:t>
      </w:r>
      <w:proofErr w:type="spellEnd"/>
      <w:r w:rsidRPr="00885065">
        <w:t xml:space="preserve"> direction is shifted horizontally and vertically by necessary amount which </w:t>
      </w:r>
      <w:r w:rsidR="0060256A">
        <w:t>is</w:t>
      </w:r>
      <w:r w:rsidRPr="00885065">
        <w:t xml:space="preserve"> compute</w:t>
      </w:r>
      <w:r w:rsidR="0060256A">
        <w:t>d</w:t>
      </w:r>
      <w:r w:rsidRPr="00885065">
        <w:t xml:space="preserve"> by scaling X and Y.</w:t>
      </w:r>
    </w:p>
    <w:p w14:paraId="40261FE4" w14:textId="32AE5656" w:rsidR="00885065" w:rsidRPr="00AD4838" w:rsidRDefault="00885065" w:rsidP="00EE325D">
      <w:pPr>
        <w:jc w:val="both"/>
        <w:rPr>
          <w:bCs/>
        </w:rPr>
      </w:pPr>
      <w:proofErr w:type="gramStart"/>
      <w:r w:rsidRPr="00AD4838">
        <w:rPr>
          <w:bCs/>
        </w:rPr>
        <w:t>ray</w:t>
      </w:r>
      <w:proofErr w:type="gramEnd"/>
      <w:r w:rsidRPr="00AD4838">
        <w:rPr>
          <w:bCs/>
        </w:rPr>
        <w:t xml:space="preserve"> origin is the camera position</w:t>
      </w:r>
      <w:r w:rsidR="00B24EA4">
        <w:rPr>
          <w:bCs/>
        </w:rPr>
        <w:t>:</w:t>
      </w:r>
    </w:p>
    <w:p w14:paraId="11A23A55" w14:textId="77777777" w:rsidR="00885065" w:rsidRPr="00AD4838" w:rsidRDefault="00885065" w:rsidP="00EE325D">
      <w:pPr>
        <w:jc w:val="both"/>
        <w:rPr>
          <w:bCs/>
        </w:rPr>
      </w:pPr>
      <w:proofErr w:type="spellStart"/>
      <w:proofErr w:type="gramStart"/>
      <w:r w:rsidRPr="00AD4838">
        <w:rPr>
          <w:bCs/>
        </w:rPr>
        <w:t>horizOffset</w:t>
      </w:r>
      <w:proofErr w:type="spellEnd"/>
      <w:proofErr w:type="gramEnd"/>
      <w:r w:rsidRPr="00AD4838">
        <w:rPr>
          <w:bCs/>
        </w:rPr>
        <w:t xml:space="preserve">     = camera-&gt;</w:t>
      </w:r>
      <w:proofErr w:type="spellStart"/>
      <w:r w:rsidRPr="00AD4838">
        <w:rPr>
          <w:bCs/>
        </w:rPr>
        <w:t>camX.scalarMult</w:t>
      </w:r>
      <w:proofErr w:type="spellEnd"/>
      <w:r w:rsidRPr="00AD4838">
        <w:rPr>
          <w:bCs/>
        </w:rPr>
        <w:t>(</w:t>
      </w:r>
      <w:proofErr w:type="spellStart"/>
      <w:r w:rsidRPr="00AD4838">
        <w:rPr>
          <w:bCs/>
        </w:rPr>
        <w:t>horizScaleCeoff</w:t>
      </w:r>
      <w:proofErr w:type="spellEnd"/>
      <w:r w:rsidRPr="00AD4838">
        <w:rPr>
          <w:bCs/>
        </w:rPr>
        <w:t>);</w:t>
      </w:r>
    </w:p>
    <w:p w14:paraId="17A493D1" w14:textId="77777777" w:rsidR="00885065" w:rsidRPr="00AD4838" w:rsidRDefault="00885065" w:rsidP="00EE325D">
      <w:pPr>
        <w:jc w:val="both"/>
        <w:rPr>
          <w:bCs/>
        </w:rPr>
      </w:pPr>
      <w:proofErr w:type="spellStart"/>
      <w:proofErr w:type="gramStart"/>
      <w:r w:rsidRPr="00AD4838">
        <w:rPr>
          <w:bCs/>
        </w:rPr>
        <w:t>vertOffset</w:t>
      </w:r>
      <w:proofErr w:type="spellEnd"/>
      <w:proofErr w:type="gramEnd"/>
      <w:r w:rsidRPr="00AD4838">
        <w:rPr>
          <w:bCs/>
        </w:rPr>
        <w:t xml:space="preserve"> = camera-&gt;</w:t>
      </w:r>
      <w:proofErr w:type="spellStart"/>
      <w:r w:rsidRPr="00AD4838">
        <w:rPr>
          <w:bCs/>
        </w:rPr>
        <w:t>camY.scalarMult</w:t>
      </w:r>
      <w:proofErr w:type="spellEnd"/>
      <w:r w:rsidRPr="00AD4838">
        <w:rPr>
          <w:bCs/>
        </w:rPr>
        <w:t>(</w:t>
      </w:r>
      <w:proofErr w:type="spellStart"/>
      <w:r w:rsidRPr="00AD4838">
        <w:rPr>
          <w:bCs/>
        </w:rPr>
        <w:t>vertScaleCoeff</w:t>
      </w:r>
      <w:proofErr w:type="spellEnd"/>
      <w:r w:rsidRPr="00AD4838">
        <w:rPr>
          <w:bCs/>
        </w:rPr>
        <w:t>);</w:t>
      </w:r>
    </w:p>
    <w:p w14:paraId="1FC7709A" w14:textId="77777777" w:rsidR="00885065" w:rsidRPr="00AD4838" w:rsidRDefault="00885065" w:rsidP="00EE325D">
      <w:pPr>
        <w:jc w:val="both"/>
        <w:rPr>
          <w:bCs/>
        </w:rPr>
      </w:pPr>
      <w:proofErr w:type="spellStart"/>
      <w:proofErr w:type="gramStart"/>
      <w:r w:rsidRPr="00AD4838">
        <w:rPr>
          <w:bCs/>
        </w:rPr>
        <w:t>primaryRay.origin</w:t>
      </w:r>
      <w:proofErr w:type="spellEnd"/>
      <w:proofErr w:type="gramEnd"/>
      <w:r w:rsidRPr="00AD4838">
        <w:rPr>
          <w:bCs/>
        </w:rPr>
        <w:t xml:space="preserve"> = camera-&gt;position;</w:t>
      </w:r>
    </w:p>
    <w:p w14:paraId="413775D9" w14:textId="77777777" w:rsidR="00885065" w:rsidRPr="00AD4838" w:rsidRDefault="00885065" w:rsidP="00EE325D">
      <w:pPr>
        <w:jc w:val="both"/>
      </w:pPr>
      <w:proofErr w:type="spellStart"/>
      <w:proofErr w:type="gramStart"/>
      <w:r w:rsidRPr="00AD4838">
        <w:rPr>
          <w:bCs/>
        </w:rPr>
        <w:t>primaryRay.direction</w:t>
      </w:r>
      <w:proofErr w:type="spellEnd"/>
      <w:proofErr w:type="gramEnd"/>
      <w:r w:rsidRPr="00AD4838">
        <w:rPr>
          <w:bCs/>
        </w:rPr>
        <w:t xml:space="preserve"> = (camera-&gt;</w:t>
      </w:r>
      <w:proofErr w:type="spellStart"/>
      <w:r w:rsidRPr="00AD4838">
        <w:rPr>
          <w:bCs/>
        </w:rPr>
        <w:t>camZ.addVector</w:t>
      </w:r>
      <w:proofErr w:type="spellEnd"/>
      <w:r w:rsidRPr="00AD4838">
        <w:rPr>
          <w:bCs/>
        </w:rPr>
        <w:t>(</w:t>
      </w:r>
      <w:proofErr w:type="spellStart"/>
      <w:r w:rsidRPr="00AD4838">
        <w:rPr>
          <w:bCs/>
        </w:rPr>
        <w:t>horizOffset</w:t>
      </w:r>
      <w:proofErr w:type="spellEnd"/>
      <w:r w:rsidRPr="00AD4838">
        <w:rPr>
          <w:bCs/>
        </w:rPr>
        <w:t>)).</w:t>
      </w:r>
      <w:proofErr w:type="spellStart"/>
      <w:r w:rsidRPr="00AD4838">
        <w:rPr>
          <w:bCs/>
        </w:rPr>
        <w:t>addVector</w:t>
      </w:r>
      <w:proofErr w:type="spellEnd"/>
      <w:r w:rsidRPr="00AD4838">
        <w:rPr>
          <w:bCs/>
        </w:rPr>
        <w:t>(</w:t>
      </w:r>
      <w:proofErr w:type="spellStart"/>
      <w:r w:rsidRPr="00AD4838">
        <w:rPr>
          <w:bCs/>
        </w:rPr>
        <w:t>vertOffset</w:t>
      </w:r>
      <w:proofErr w:type="spellEnd"/>
      <w:r w:rsidRPr="00AD4838">
        <w:rPr>
          <w:bCs/>
        </w:rPr>
        <w:t>);</w:t>
      </w:r>
    </w:p>
    <w:p w14:paraId="07B0DEA0" w14:textId="77777777" w:rsidR="00885065" w:rsidRPr="00885065" w:rsidRDefault="00885065" w:rsidP="00EE325D">
      <w:pPr>
        <w:jc w:val="both"/>
      </w:pPr>
      <w:proofErr w:type="spellStart"/>
      <w:proofErr w:type="gramStart"/>
      <w:r w:rsidRPr="00885065">
        <w:t>primaryRay.direction</w:t>
      </w:r>
      <w:proofErr w:type="spellEnd"/>
      <w:proofErr w:type="gramEnd"/>
      <w:r w:rsidRPr="00885065">
        <w:t xml:space="preserve"> = </w:t>
      </w:r>
      <w:proofErr w:type="spellStart"/>
      <w:r w:rsidRPr="00885065">
        <w:t>primaryRay.direction.normalize</w:t>
      </w:r>
      <w:proofErr w:type="spellEnd"/>
      <w:r w:rsidRPr="00885065">
        <w:t>();</w:t>
      </w:r>
    </w:p>
    <w:p w14:paraId="27595CF8" w14:textId="33105F47" w:rsidR="00885065" w:rsidRPr="00885065" w:rsidRDefault="00885065" w:rsidP="00EE325D">
      <w:pPr>
        <w:jc w:val="both"/>
      </w:pPr>
      <w:r w:rsidRPr="00885065">
        <w:t xml:space="preserve">Use </w:t>
      </w:r>
      <w:r w:rsidR="00EE19CE">
        <w:t>thi</w:t>
      </w:r>
      <w:r w:rsidR="00416497">
        <w:t>s</w:t>
      </w:r>
      <w:r w:rsidRPr="00885065">
        <w:t xml:space="preserve"> ray to find intersection</w:t>
      </w:r>
    </w:p>
    <w:p w14:paraId="2A505C74" w14:textId="77777777" w:rsidR="00885065" w:rsidRPr="00885065" w:rsidRDefault="00885065" w:rsidP="00EE325D">
      <w:pPr>
        <w:jc w:val="both"/>
      </w:pPr>
      <w:r w:rsidRPr="00885065">
        <w:t>Send the ray to calculate object intersection, once you get the intersection value for all objects that fall on the path of the ray, compare the values and object that wins is the one with lowest intersection value.</w:t>
      </w:r>
    </w:p>
    <w:p w14:paraId="67F7971E" w14:textId="608AC278" w:rsidR="00885065" w:rsidRPr="00885065" w:rsidRDefault="00AE082E" w:rsidP="00885065">
      <w:r>
        <w:t>This is</w:t>
      </w:r>
      <w:r w:rsidR="00885065" w:rsidRPr="00885065">
        <w:t xml:space="preserve"> the object that will be visible in the final image, for which we will be doing shading </w:t>
      </w:r>
      <w:proofErr w:type="gramStart"/>
      <w:r w:rsidR="00885065" w:rsidRPr="00885065">
        <w:t>calculations(</w:t>
      </w:r>
      <w:proofErr w:type="gramEnd"/>
      <w:r w:rsidR="00885065" w:rsidRPr="00885065">
        <w:t>Note: intersection value has to be &gt; 0.0000001)</w:t>
      </w:r>
    </w:p>
    <w:p w14:paraId="7F7BBDFA" w14:textId="14DFD587" w:rsidR="00885065" w:rsidRPr="00885065" w:rsidRDefault="00E75B51" w:rsidP="00885065">
      <w:r>
        <w:t xml:space="preserve">The </w:t>
      </w:r>
      <w:proofErr w:type="spellStart"/>
      <w:r>
        <w:t>trackRay</w:t>
      </w:r>
      <w:proofErr w:type="spellEnd"/>
      <w:r>
        <w:t xml:space="preserve"> function </w:t>
      </w:r>
      <w:r w:rsidR="0089322B">
        <w:t xml:space="preserve">recursively calculates the intersection </w:t>
      </w:r>
      <w:r w:rsidR="00EA0466">
        <w:t>of ray with objects. At the top level this happens for the light ray sent from camera. For the recursive levels, this happens for the rays sent by the objects. This is used to calculate reflection and refraction. The depth of recursion is limited by a static variable to 2.</w:t>
      </w:r>
    </w:p>
    <w:p w14:paraId="1D58CAD4" w14:textId="583FA4D7" w:rsidR="007108B3" w:rsidRDefault="007108B3" w:rsidP="007108B3">
      <w:pPr>
        <w:pStyle w:val="Heading2"/>
      </w:pPr>
      <w:r>
        <w:t>3</w:t>
      </w:r>
      <w:r w:rsidR="00AD0029">
        <w:t>.4</w:t>
      </w:r>
      <w:r>
        <w:t xml:space="preserve"> </w:t>
      </w:r>
      <w:r w:rsidR="008C2D9F">
        <w:t>Shading</w:t>
      </w:r>
    </w:p>
    <w:p w14:paraId="74015753" w14:textId="3518359E" w:rsidR="00174B31" w:rsidRDefault="00174B31" w:rsidP="00174B31">
      <w:r>
        <w:t>This has two components:</w:t>
      </w:r>
    </w:p>
    <w:p w14:paraId="32B719EC" w14:textId="2427A814" w:rsidR="00174B31" w:rsidRDefault="00174B31" w:rsidP="00174B31">
      <w:pPr>
        <w:pStyle w:val="ListParagraph"/>
        <w:numPr>
          <w:ilvl w:val="0"/>
          <w:numId w:val="25"/>
        </w:numPr>
      </w:pPr>
      <w:r>
        <w:t xml:space="preserve">Diffuse and shadow: Iterating over all objects, if N.L &gt; 0, then light hits the object. </w:t>
      </w:r>
      <w:r w:rsidR="007B0588">
        <w:t xml:space="preserve">For </w:t>
      </w:r>
      <w:r w:rsidR="00EB3740">
        <w:t>shadow</w:t>
      </w:r>
      <w:r w:rsidR="007B0588">
        <w:t>, send a new ray with the current object intersection point as the origin and light direction as the direction of intersection of object and the light.</w:t>
      </w:r>
      <w:r w:rsidR="004101B7">
        <w:t xml:space="preserve"> Send this ray to every other object to get the shadow</w:t>
      </w:r>
      <w:r w:rsidR="002E33C5">
        <w:t xml:space="preserve"> indicator</w:t>
      </w:r>
      <w:r w:rsidR="004101B7">
        <w:t>.</w:t>
      </w:r>
      <w:r w:rsidR="002E33C5">
        <w:t xml:space="preserve"> If shadow indicator is set to true, then we do not calculate color.</w:t>
      </w:r>
    </w:p>
    <w:p w14:paraId="4DB9E196" w14:textId="3D53EAF4" w:rsidR="002E33C5" w:rsidRDefault="002E33C5" w:rsidP="002E33C5">
      <w:pPr>
        <w:pStyle w:val="ListParagraph"/>
        <w:ind w:left="1080"/>
      </w:pPr>
      <w:r>
        <w:t xml:space="preserve">Diffuse color </w:t>
      </w:r>
      <w:proofErr w:type="gramStart"/>
      <w:r>
        <w:t>is :</w:t>
      </w:r>
      <w:proofErr w:type="gramEnd"/>
      <w:r>
        <w:t xml:space="preserve"> </w:t>
      </w:r>
      <m:oMath>
        <m:r>
          <w:rPr>
            <w:rFonts w:ascii="Cambria Math" w:hAnsi="Cambria Math"/>
          </w:rPr>
          <m:t>ColorDiffuse=Ka*N.L*LightColor</m:t>
        </m:r>
        <m:r>
          <w:rPr>
            <w:rFonts w:ascii="Cambria Math" w:hAnsi="Cambria Math"/>
          </w:rPr>
          <m:t xml:space="preserve"> </m:t>
        </m:r>
      </m:oMath>
    </w:p>
    <w:p w14:paraId="7D81D6B3" w14:textId="38E8D937" w:rsidR="003C66BD" w:rsidRDefault="003C66BD" w:rsidP="002E33C5">
      <w:pPr>
        <w:pStyle w:val="ListParagraph"/>
        <w:ind w:left="1080"/>
      </w:pPr>
      <m:oMathPara>
        <m:oMath>
          <m:r>
            <w:rPr>
              <w:rFonts w:ascii="Cambria Math" w:hAnsi="Cambria Math"/>
            </w:rPr>
            <m:t>ColorDiffuse=Kd*N.L*LightColor</m:t>
          </m:r>
        </m:oMath>
      </m:oMathPara>
    </w:p>
    <w:p w14:paraId="7CCDBBCC" w14:textId="2FA3A648" w:rsidR="00174B31" w:rsidRDefault="00174B31" w:rsidP="00174B31">
      <w:pPr>
        <w:pStyle w:val="ListParagraph"/>
        <w:numPr>
          <w:ilvl w:val="0"/>
          <w:numId w:val="25"/>
        </w:numPr>
      </w:pPr>
      <w:r>
        <w:t>Specular:</w:t>
      </w:r>
      <w:r w:rsidR="007224A6">
        <w:t xml:space="preserve"> This component accounts the reflection of the ray.</w:t>
      </w:r>
    </w:p>
    <w:p w14:paraId="342EEFC0" w14:textId="0D5070F2" w:rsidR="007224A6" w:rsidRPr="00F813FE" w:rsidRDefault="00D24AC4" w:rsidP="007224A6">
      <w:pPr>
        <w:pStyle w:val="ListParagraph"/>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N.L</m:t>
              </m:r>
            </m:e>
          </m:d>
          <m:r>
            <w:rPr>
              <w:rFonts w:ascii="Cambria Math" w:hAnsi="Cambria Math"/>
            </w:rPr>
            <m:t>*</m:t>
          </m:r>
          <m:r>
            <w:rPr>
              <w:rFonts w:ascii="Cambria Math" w:hAnsi="Cambria Math"/>
            </w:rPr>
            <m:t xml:space="preserve"> N-</m:t>
          </m:r>
          <m:bar>
            <m:barPr>
              <m:pos m:val="top"/>
              <m:ctrlPr>
                <w:rPr>
                  <w:rFonts w:ascii="Cambria Math" w:hAnsi="Cambria Math"/>
                  <w:i/>
                </w:rPr>
              </m:ctrlPr>
            </m:barPr>
            <m:e>
              <m:r>
                <w:rPr>
                  <w:rFonts w:ascii="Cambria Math" w:hAnsi="Cambria Math"/>
                </w:rPr>
                <m:t>L</m:t>
              </m:r>
            </m:e>
          </m:bar>
          <m:r>
            <w:rPr>
              <w:rFonts w:ascii="Cambria Math" w:hAnsi="Cambria Math"/>
            </w:rPr>
            <m:t xml:space="preserve"> </m:t>
          </m:r>
        </m:oMath>
      </m:oMathPara>
    </w:p>
    <w:p w14:paraId="3B3C44E1" w14:textId="46EE7E47" w:rsidR="00F813FE" w:rsidRDefault="00E53487" w:rsidP="007224A6">
      <w:pPr>
        <w:pStyle w:val="ListParagraph"/>
        <w:ind w:left="1080"/>
      </w:pPr>
      <w:r>
        <w:t>We check if:</w:t>
      </w:r>
      <w:r w:rsidR="002F56BE">
        <w:t xml:space="preserve"> </w:t>
      </w:r>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 L&gt;0</m:t>
        </m:r>
      </m:oMath>
      <w:r w:rsidR="002F56BE">
        <w:t xml:space="preserve"> </w:t>
      </w:r>
      <w:proofErr w:type="gramStart"/>
      <w:r w:rsidR="002F56BE">
        <w:t>then</w:t>
      </w:r>
      <w:proofErr w:type="gramEnd"/>
      <w:r w:rsidR="002F56BE">
        <w:t>,</w:t>
      </w:r>
    </w:p>
    <w:p w14:paraId="5750AEE8" w14:textId="73B9D85F" w:rsidR="002F56BE" w:rsidRPr="00276EEB" w:rsidRDefault="00343B89" w:rsidP="007224A6">
      <w:pPr>
        <w:pStyle w:val="ListParagraph"/>
        <w:ind w:left="1080"/>
      </w:pPr>
      <m:oMathPara>
        <m:oMath>
          <m:r>
            <w:rPr>
              <w:rFonts w:ascii="Cambria Math" w:hAnsi="Cambria Math"/>
            </w:rPr>
            <m:t>Colo</m:t>
          </m:r>
          <m:r>
            <w:rPr>
              <w:rFonts w:ascii="Cambria Math" w:hAnsi="Cambria Math"/>
            </w:rPr>
            <m:t>rSpecular=K</m:t>
          </m:r>
          <m:r>
            <w:rPr>
              <w:rFonts w:ascii="Cambria Math" w:hAnsi="Cambria Math"/>
            </w:rPr>
            <m:t>s</m:t>
          </m:r>
          <m:r>
            <w:rPr>
              <w:rFonts w:ascii="Cambria Math" w:hAnsi="Cambria Math"/>
            </w:rPr>
            <m:t xml:space="preserve">* </m:t>
          </m:r>
          <m:r>
            <w:rPr>
              <w:rFonts w:ascii="Cambria Math" w:hAnsi="Cambria Math"/>
            </w:rPr>
            <m:t>LightColor</m:t>
          </m:r>
          <m:r>
            <w:rPr>
              <w:rFonts w:ascii="Cambria Math" w:hAnsi="Cambria Math"/>
            </w:rPr>
            <m:t>*</m:t>
          </m:r>
          <m:r>
            <w:rPr>
              <w:rFonts w:ascii="Cambria Math" w:hAnsi="Cambria Math"/>
            </w:rPr>
            <m:t>(R.</m:t>
          </m:r>
          <m:sSup>
            <m:sSupPr>
              <m:ctrlPr>
                <w:rPr>
                  <w:rFonts w:ascii="Cambria Math" w:hAnsi="Cambria Math"/>
                  <w:i/>
                </w:rPr>
              </m:ctrlPr>
            </m:sSupPr>
            <m:e>
              <m:r>
                <w:rPr>
                  <w:rFonts w:ascii="Cambria Math" w:hAnsi="Cambria Math"/>
                </w:rPr>
                <m:t>L</m:t>
              </m:r>
            </m:e>
            <m:sup>
              <m:r>
                <w:rPr>
                  <w:rFonts w:ascii="Cambria Math" w:hAnsi="Cambria Math"/>
                </w:rPr>
                <m:t>spe</m:t>
              </m:r>
              <m:sSub>
                <m:sSubPr>
                  <m:ctrlPr>
                    <w:rPr>
                      <w:rFonts w:ascii="Cambria Math" w:hAnsi="Cambria Math"/>
                      <w:i/>
                    </w:rPr>
                  </m:ctrlPr>
                </m:sSubPr>
                <m:e>
                  <m:r>
                    <w:rPr>
                      <w:rFonts w:ascii="Cambria Math" w:hAnsi="Cambria Math"/>
                    </w:rPr>
                    <m:t>c</m:t>
                  </m:r>
                </m:e>
                <m:sub>
                  <m:r>
                    <w:rPr>
                      <w:rFonts w:ascii="Cambria Math" w:hAnsi="Cambria Math"/>
                    </w:rPr>
                    <m:t>coeff</m:t>
                  </m:r>
                </m:sub>
              </m:sSub>
            </m:sup>
          </m:sSup>
          <m:r>
            <w:rPr>
              <w:rFonts w:ascii="Cambria Math" w:hAnsi="Cambria Math"/>
            </w:rPr>
            <m:t xml:space="preserve"> </m:t>
          </m:r>
          <m:r>
            <w:rPr>
              <w:rFonts w:ascii="Cambria Math" w:hAnsi="Cambria Math"/>
            </w:rPr>
            <m:t>)</m:t>
          </m:r>
        </m:oMath>
      </m:oMathPara>
    </w:p>
    <w:p w14:paraId="6BC93FD2" w14:textId="77777777" w:rsidR="00276EEB" w:rsidRPr="00174B31" w:rsidRDefault="00276EEB" w:rsidP="007224A6">
      <w:pPr>
        <w:pStyle w:val="ListParagraph"/>
        <w:ind w:left="1080"/>
      </w:pPr>
    </w:p>
    <w:p w14:paraId="7269DE89" w14:textId="04E09877" w:rsidR="007108B3" w:rsidRDefault="007108B3" w:rsidP="007108B3">
      <w:pPr>
        <w:pStyle w:val="Heading2"/>
      </w:pPr>
      <w:r>
        <w:t>3</w:t>
      </w:r>
      <w:r w:rsidR="00AD0029">
        <w:t>.5</w:t>
      </w:r>
      <w:r>
        <w:t xml:space="preserve"> </w:t>
      </w:r>
      <w:r w:rsidR="00007A9D">
        <w:t>Reflection</w:t>
      </w:r>
      <w:r w:rsidR="00B628D3">
        <w:t>/ Refraction</w:t>
      </w:r>
    </w:p>
    <w:p w14:paraId="5BB384A6" w14:textId="10F4CB72" w:rsidR="00476A15" w:rsidRDefault="00476A15" w:rsidP="001A2882">
      <w:r>
        <w:t>Reflection is calculated with this equation:</w:t>
      </w:r>
    </w:p>
    <w:p w14:paraId="47EADF8E" w14:textId="4998476A" w:rsidR="001A2882" w:rsidRPr="00CB2217" w:rsidRDefault="00CB2217" w:rsidP="001A2882">
      <m:oMathPara>
        <m:oMath>
          <m:r>
            <w:rPr>
              <w:rFonts w:ascii="Cambria Math" w:hAnsi="Cambria Math"/>
            </w:rPr>
            <m:t>R=</m:t>
          </m:r>
          <m:d>
            <m:dPr>
              <m:ctrlPr>
                <w:rPr>
                  <w:rFonts w:ascii="Cambria Math" w:hAnsi="Cambria Math"/>
                  <w:i/>
                </w:rPr>
              </m:ctrlPr>
            </m:dPr>
            <m:e>
              <m:r>
                <w:rPr>
                  <w:rFonts w:ascii="Cambria Math" w:hAnsi="Cambria Math"/>
                </w:rPr>
                <m:t>-I.N</m:t>
              </m:r>
            </m:e>
          </m:d>
          <m:r>
            <w:rPr>
              <w:rFonts w:ascii="Cambria Math" w:hAnsi="Cambria Math"/>
            </w:rPr>
            <m:t>N+I+</m:t>
          </m:r>
          <m:d>
            <m:dPr>
              <m:ctrlPr>
                <w:rPr>
                  <w:rFonts w:ascii="Cambria Math" w:hAnsi="Cambria Math"/>
                  <w:i/>
                </w:rPr>
              </m:ctrlPr>
            </m:dPr>
            <m:e>
              <m:r>
                <w:rPr>
                  <w:rFonts w:ascii="Cambria Math" w:hAnsi="Cambria Math"/>
                </w:rPr>
                <m:t>-I.N</m:t>
              </m:r>
            </m:e>
          </m:d>
          <m:r>
            <w:rPr>
              <w:rFonts w:ascii="Cambria Math" w:hAnsi="Cambria Math"/>
            </w:rPr>
            <m:t>N</m:t>
          </m:r>
        </m:oMath>
      </m:oMathPara>
    </w:p>
    <w:p w14:paraId="5A3B7A7C" w14:textId="319F6554" w:rsidR="00CB2217" w:rsidRPr="001305AA" w:rsidRDefault="00CB2217" w:rsidP="001A2882">
      <m:oMathPara>
        <m:oMath>
          <m:r>
            <w:rPr>
              <w:rFonts w:ascii="Cambria Math" w:hAnsi="Cambria Math"/>
            </w:rPr>
            <m:t>=I-2</m:t>
          </m:r>
          <m:d>
            <m:dPr>
              <m:ctrlPr>
                <w:rPr>
                  <w:rFonts w:ascii="Cambria Math" w:hAnsi="Cambria Math"/>
                  <w:i/>
                </w:rPr>
              </m:ctrlPr>
            </m:dPr>
            <m:e>
              <m:r>
                <w:rPr>
                  <w:rFonts w:ascii="Cambria Math" w:hAnsi="Cambria Math"/>
                </w:rPr>
                <m:t>I.N</m:t>
              </m:r>
            </m:e>
          </m:d>
          <m:r>
            <w:rPr>
              <w:rFonts w:ascii="Cambria Math" w:hAnsi="Cambria Math"/>
            </w:rPr>
            <m:t>N</m:t>
          </m:r>
        </m:oMath>
      </m:oMathPara>
    </w:p>
    <w:p w14:paraId="007CD95E" w14:textId="081C137D" w:rsidR="001305AA" w:rsidRPr="00CB2217" w:rsidRDefault="00C25B81" w:rsidP="001A2882">
      <w:r>
        <w:t xml:space="preserve"> Here, I </w:t>
      </w:r>
      <w:proofErr w:type="gramStart"/>
      <w:r>
        <w:t>is</w:t>
      </w:r>
      <w:proofErr w:type="gramEnd"/>
      <w:r>
        <w:t xml:space="preserve"> the incident ray and it can be the primary ray or a reflected ray (</w:t>
      </w:r>
      <w:proofErr w:type="spellStart"/>
      <w:r>
        <w:t>ie</w:t>
      </w:r>
      <w:proofErr w:type="spellEnd"/>
      <w:r>
        <w:t>. lower in the recursion hierarchy).</w:t>
      </w:r>
    </w:p>
    <w:p w14:paraId="15050E4C" w14:textId="6C2EBBAF" w:rsidR="00BD3814" w:rsidRDefault="00793D4A" w:rsidP="007C5AFD">
      <w:pPr>
        <w:pStyle w:val="Heading2"/>
      </w:pPr>
      <w:r>
        <w:t>3.6</w:t>
      </w:r>
      <w:r w:rsidR="002C05FF">
        <w:t xml:space="preserve"> </w:t>
      </w:r>
      <w:r w:rsidR="007C69CB">
        <w:t>Texturing</w:t>
      </w:r>
    </w:p>
    <w:p w14:paraId="3EF78981" w14:textId="2785B91E" w:rsidR="00B74354" w:rsidRPr="00B74354" w:rsidRDefault="0039015A" w:rsidP="00B74354">
      <w:r>
        <w:t>&lt;&lt;</w:t>
      </w:r>
      <w:proofErr w:type="spellStart"/>
      <w:proofErr w:type="gramStart"/>
      <w:r>
        <w:t>todo</w:t>
      </w:r>
      <w:proofErr w:type="spellEnd"/>
      <w:proofErr w:type="gramEnd"/>
      <w:r>
        <w:t xml:space="preserve"> post examples or pointer to the image with textures in it&gt;&gt;</w:t>
      </w:r>
    </w:p>
    <w:p w14:paraId="3731B804" w14:textId="21E380B0" w:rsidR="00BD3814" w:rsidRDefault="009D4D90" w:rsidP="00BD3814">
      <w:pPr>
        <w:pStyle w:val="Heading2"/>
      </w:pPr>
      <w:r>
        <w:t>3.8</w:t>
      </w:r>
      <w:r w:rsidR="00BD3814">
        <w:t xml:space="preserve"> Anti-aliasing</w:t>
      </w:r>
    </w:p>
    <w:p w14:paraId="3A31D1FA" w14:textId="4E237570" w:rsidR="00ED631C" w:rsidRPr="00ED631C" w:rsidRDefault="00AD461F" w:rsidP="00ED631C">
      <w:r>
        <w:t>An antialiasing scheme similar to what is implemented for HW6 is used.</w:t>
      </w:r>
      <w:r w:rsidR="0039015A">
        <w:t xml:space="preserve"> </w:t>
      </w:r>
      <w:r w:rsidR="007D0230">
        <w:t xml:space="preserve">After sending multiple rays we </w:t>
      </w:r>
      <w:r w:rsidR="00C026D1">
        <w:t xml:space="preserve">obtain a weighted </w:t>
      </w:r>
      <w:r w:rsidR="007D0230">
        <w:t>average</w:t>
      </w:r>
      <w:r w:rsidR="00C026D1">
        <w:t xml:space="preserve"> of the color </w:t>
      </w:r>
      <w:r w:rsidR="00515C0B">
        <w:t xml:space="preserve">of each pixel. This increases render time. We have not been able to get this to work completely and </w:t>
      </w:r>
      <w:proofErr w:type="gramStart"/>
      <w:r w:rsidR="00515C0B">
        <w:t>is</w:t>
      </w:r>
      <w:proofErr w:type="gramEnd"/>
      <w:r w:rsidR="00515C0B">
        <w:t xml:space="preserve"> disabled in the program.</w:t>
      </w:r>
    </w:p>
    <w:p w14:paraId="33E8D391" w14:textId="0EAB27B6" w:rsidR="0094061E" w:rsidRDefault="0094061E" w:rsidP="00AB59C9">
      <w:pPr>
        <w:pStyle w:val="Heading2"/>
        <w:jc w:val="both"/>
      </w:pPr>
      <w:r>
        <w:t xml:space="preserve">3.9 </w:t>
      </w:r>
      <w:r w:rsidR="00582EDA">
        <w:t>Scene Setup</w:t>
      </w:r>
    </w:p>
    <w:p w14:paraId="7E023ED7" w14:textId="343C9775" w:rsidR="00BD3814" w:rsidRPr="00BD3814" w:rsidRDefault="00216C82" w:rsidP="00AB59C9">
      <w:pPr>
        <w:ind w:firstLine="720"/>
        <w:jc w:val="both"/>
      </w:pPr>
      <w:r>
        <w:t xml:space="preserve">The scene is setup using a board support package (BSP). This lends itself to easy testing. </w:t>
      </w:r>
      <w:r w:rsidR="008B1AFA">
        <w:t xml:space="preserve">Anything from the scene can be </w:t>
      </w:r>
      <w:r w:rsidR="00B87361">
        <w:t xml:space="preserve">removed or deleted via a quick change to </w:t>
      </w:r>
      <w:proofErr w:type="gramStart"/>
      <w:r w:rsidR="00B87361">
        <w:t>a</w:t>
      </w:r>
      <w:proofErr w:type="gramEnd"/>
      <w:r w:rsidR="00B87361">
        <w:t xml:space="preserve"> .h file. </w:t>
      </w:r>
      <w:r w:rsidR="00E45876">
        <w:t>We tested with various camera positions, implemented various transformations.</w:t>
      </w:r>
      <w:r w:rsidR="00941FAD">
        <w:t xml:space="preserve"> </w:t>
      </w:r>
      <w:r w:rsidR="00533425">
        <w:t xml:space="preserve">We tested with multiple object files back and forth between </w:t>
      </w:r>
      <w:proofErr w:type="spellStart"/>
      <w:r w:rsidR="00533425">
        <w:t>maya</w:t>
      </w:r>
      <w:proofErr w:type="spellEnd"/>
      <w:r w:rsidR="00533425">
        <w:t xml:space="preserve"> and our </w:t>
      </w:r>
      <w:proofErr w:type="spellStart"/>
      <w:r w:rsidR="00533425">
        <w:t>raytracer</w:t>
      </w:r>
      <w:proofErr w:type="spellEnd"/>
      <w:r w:rsidR="00533425">
        <w:t>.</w:t>
      </w:r>
      <w:r w:rsidR="008179D2">
        <w:t xml:space="preserve"> This helped us fix the position of the objects to decide the look and feel of the final renderer.</w:t>
      </w:r>
    </w:p>
    <w:p w14:paraId="19ECA08A" w14:textId="00E86B3F" w:rsidR="005A4CF1" w:rsidRPr="00D73C0D" w:rsidRDefault="005A4CF1" w:rsidP="005A4CF1">
      <w:pPr>
        <w:pStyle w:val="Heading1"/>
        <w:rPr>
          <w:rFonts w:eastAsia="Times New Roman"/>
        </w:rPr>
      </w:pPr>
      <w:r>
        <w:t>4 C</w:t>
      </w:r>
      <w:r w:rsidR="008C7ED1">
        <w:t>hallenges Faced</w:t>
      </w:r>
    </w:p>
    <w:p w14:paraId="1DBE8B6F" w14:textId="15C24101" w:rsidR="002B494A" w:rsidRDefault="002B494A" w:rsidP="002B494A">
      <w:pPr>
        <w:pStyle w:val="Heading2"/>
      </w:pPr>
      <w:r>
        <w:t>4.1 Choosing the right Problem</w:t>
      </w:r>
    </w:p>
    <w:p w14:paraId="241D87E5" w14:textId="7BCC0A8E" w:rsidR="003E71A5" w:rsidRPr="003E71A5" w:rsidRDefault="003E71A5" w:rsidP="00F90CB9">
      <w:pPr>
        <w:jc w:val="both"/>
      </w:pPr>
      <w:r>
        <w:tab/>
        <w:t>As outlined in Section 1, we looked at quite a few problem</w:t>
      </w:r>
      <w:r w:rsidR="005114F9">
        <w:t xml:space="preserve">s, including noise generation, generating interesting geometry, as </w:t>
      </w:r>
      <w:r w:rsidR="00A72416">
        <w:t xml:space="preserve">demonstrated in </w:t>
      </w:r>
      <w:hyperlink r:id="rId21" w:history="1">
        <w:r w:rsidR="00A72416" w:rsidRPr="000B2544">
          <w:rPr>
            <w:rStyle w:val="Hyperlink"/>
          </w:rPr>
          <w:t>http://paulbourke.net</w:t>
        </w:r>
      </w:hyperlink>
      <w:r w:rsidR="00596B62">
        <w:t xml:space="preserve">, or syntactic L-trees as shown on </w:t>
      </w:r>
      <w:hyperlink r:id="rId22" w:history="1">
        <w:r w:rsidR="00596B62" w:rsidRPr="000B2544">
          <w:rPr>
            <w:rStyle w:val="Hyperlink"/>
          </w:rPr>
          <w:t>http://en.wikipedia.org/wiki/L-system</w:t>
        </w:r>
      </w:hyperlink>
      <w:r w:rsidR="007235D0">
        <w:t xml:space="preserve">. </w:t>
      </w:r>
      <w:r w:rsidR="00596B62">
        <w:t xml:space="preserve">Although these problems seemed beautiful, in the end what drove our decision to choose Ray Tracing was </w:t>
      </w:r>
      <w:r w:rsidR="00522F42">
        <w:t xml:space="preserve">the </w:t>
      </w:r>
      <w:r w:rsidR="00AC0A50">
        <w:t xml:space="preserve">simple elegance of the intuition behind Ray tracing. This, taken with the fact that ray tracing is typically </w:t>
      </w:r>
      <w:proofErr w:type="gramStart"/>
      <w:r w:rsidR="00AC0A50">
        <w:t>slow,</w:t>
      </w:r>
      <w:proofErr w:type="gramEnd"/>
      <w:r w:rsidR="00AC0A50">
        <w:t xml:space="preserve"> we wanted to investigate potential bottlenecks to exploit.</w:t>
      </w:r>
    </w:p>
    <w:p w14:paraId="10CECBEB" w14:textId="1188988C" w:rsidR="0092102C" w:rsidRDefault="002B494A" w:rsidP="00F90CB9">
      <w:pPr>
        <w:pStyle w:val="Heading2"/>
        <w:jc w:val="both"/>
      </w:pPr>
      <w:r>
        <w:t xml:space="preserve">4.2 </w:t>
      </w:r>
      <w:r w:rsidR="0092102C">
        <w:t>Ray Tracing Objects from OBJ files</w:t>
      </w:r>
    </w:p>
    <w:p w14:paraId="1CAB9FBE" w14:textId="0F548A5A" w:rsidR="00DF14E7" w:rsidRPr="00D9688F" w:rsidRDefault="00DF14E7" w:rsidP="00F90CB9">
      <w:pPr>
        <w:jc w:val="both"/>
      </w:pPr>
      <w:r>
        <w:tab/>
      </w:r>
      <w:r w:rsidR="00522F42">
        <w:t>Most of the ray tracing algorithms we found dealt with</w:t>
      </w:r>
      <w:r w:rsidR="00010A16">
        <w:t xml:space="preserve"> sending rays through geometry – such as spheres or planes – we wanted to efficiently render a scene using triangles obtained from an OBJ parser.</w:t>
      </w:r>
      <w:r w:rsidR="00B6712B">
        <w:t xml:space="preserve"> &lt;&lt;@</w:t>
      </w:r>
      <w:proofErr w:type="spellStart"/>
      <w:proofErr w:type="gramStart"/>
      <w:r w:rsidR="00B6712B">
        <w:t>todo</w:t>
      </w:r>
      <w:proofErr w:type="spellEnd"/>
      <w:proofErr w:type="gramEnd"/>
      <w:r w:rsidR="00B6712B">
        <w:t xml:space="preserve"> add more details about optimizations&gt;&gt;</w:t>
      </w:r>
    </w:p>
    <w:p w14:paraId="58447677" w14:textId="6E175E46" w:rsidR="002B494A" w:rsidRDefault="0092102C" w:rsidP="00F90CB9">
      <w:pPr>
        <w:pStyle w:val="Heading2"/>
        <w:jc w:val="both"/>
      </w:pPr>
      <w:r>
        <w:t xml:space="preserve">4.2 </w:t>
      </w:r>
      <w:r w:rsidR="002B494A">
        <w:t>Scheduling with multiple classes</w:t>
      </w:r>
    </w:p>
    <w:p w14:paraId="5961E70F" w14:textId="7EA8264D" w:rsidR="00E247AC" w:rsidRPr="00E247AC" w:rsidRDefault="00E247AC" w:rsidP="00F90CB9">
      <w:pPr>
        <w:jc w:val="both"/>
      </w:pPr>
      <w:r>
        <w:tab/>
        <w:t xml:space="preserve">Coordination between </w:t>
      </w:r>
      <w:r w:rsidR="00F90CB9">
        <w:t xml:space="preserve">multiple members with varying schedules was a </w:t>
      </w:r>
      <w:proofErr w:type="gramStart"/>
      <w:r w:rsidR="00F90CB9">
        <w:t>problem which</w:t>
      </w:r>
      <w:proofErr w:type="gramEnd"/>
      <w:r w:rsidR="00F90CB9">
        <w:t xml:space="preserve"> we anticipated. We dealt with this by using a distributed development model enabled via the asynchronous </w:t>
      </w:r>
      <w:proofErr w:type="spellStart"/>
      <w:r w:rsidR="00F90CB9">
        <w:t>git</w:t>
      </w:r>
      <w:proofErr w:type="spellEnd"/>
      <w:r w:rsidR="00F90CB9">
        <w:t xml:space="preserve"> workflow. Additionally, the core ray tracer was developed with the SW architecture principles of mechanism &amp; component reuse to reduce coupling. Thus, OBJ parser, Reflection and Refraction could be developed concurrently, once the skeleton application and relevant API were ready.</w:t>
      </w:r>
    </w:p>
    <w:p w14:paraId="4F268F84" w14:textId="1107D1FE" w:rsidR="002B494A" w:rsidRDefault="002B494A" w:rsidP="002B494A">
      <w:pPr>
        <w:pStyle w:val="Heading2"/>
      </w:pPr>
      <w:r>
        <w:t>4.3 Development Environment</w:t>
      </w:r>
    </w:p>
    <w:p w14:paraId="7916F1C9" w14:textId="22CDF365" w:rsidR="00027536" w:rsidRDefault="00027536" w:rsidP="00027536">
      <w:r>
        <w:tab/>
        <w:t xml:space="preserve">Due to the various platforms people were using, and the specificities of the way the C++ compiler behaves in various environments, </w:t>
      </w:r>
      <w:r w:rsidR="00BF55F3">
        <w:t xml:space="preserve">we faced an unanticipated challenge. The issue was several standard C defines from the math library were not usable in VC++! </w:t>
      </w:r>
    </w:p>
    <w:p w14:paraId="1642FC18" w14:textId="14651F89" w:rsidR="00BF55F3" w:rsidRPr="00027536" w:rsidRDefault="00BF55F3" w:rsidP="00027536">
      <w:r w:rsidRPr="00BF55F3">
        <w:rPr>
          <w:rFonts w:ascii="Consolas" w:hAnsi="Consolas"/>
        </w:rPr>
        <w:t>INFINITY, M_PI</w:t>
      </w:r>
      <w:r>
        <w:t xml:space="preserve"> were unavailable on VC++ while </w:t>
      </w:r>
      <w:r>
        <w:rPr>
          <w:rFonts w:ascii="Consolas" w:hAnsi="Consolas"/>
        </w:rPr>
        <w:t xml:space="preserve">abs </w:t>
      </w:r>
      <w:r>
        <w:t>was unavailable on the OS X LLVM compiler.</w:t>
      </w:r>
      <w:r w:rsidR="00911F0A">
        <w:t xml:space="preserve"> Finally, the board support package (</w:t>
      </w:r>
      <w:proofErr w:type="spellStart"/>
      <w:r w:rsidR="00911F0A">
        <w:t>bsp</w:t>
      </w:r>
      <w:proofErr w:type="spellEnd"/>
      <w:proofErr w:type="gramStart"/>
      <w:r w:rsidR="00911F0A">
        <w:t>) which</w:t>
      </w:r>
      <w:proofErr w:type="gramEnd"/>
      <w:r w:rsidR="00911F0A">
        <w:t xml:space="preserve"> contained default initializations for the </w:t>
      </w:r>
      <w:r w:rsidR="001F62EE">
        <w:t xml:space="preserve">tracer would were not </w:t>
      </w:r>
      <w:proofErr w:type="spellStart"/>
      <w:r w:rsidR="001F62EE">
        <w:t>compilable</w:t>
      </w:r>
      <w:proofErr w:type="spellEnd"/>
      <w:r w:rsidR="001F62EE">
        <w:t xml:space="preserve"> in VC++ but worked as expected in both the OS X </w:t>
      </w:r>
      <w:proofErr w:type="spellStart"/>
      <w:r w:rsidR="001F62EE">
        <w:t>XCode’s</w:t>
      </w:r>
      <w:proofErr w:type="spellEnd"/>
      <w:r w:rsidR="001F62EE">
        <w:t xml:space="preserve"> LLVM compiler and the </w:t>
      </w:r>
      <w:proofErr w:type="spellStart"/>
      <w:r w:rsidR="001F62EE">
        <w:t>gcc</w:t>
      </w:r>
      <w:proofErr w:type="spellEnd"/>
      <w:r w:rsidR="001F62EE">
        <w:t xml:space="preserve"> compiler under Cygwin and OS X</w:t>
      </w:r>
      <w:r w:rsidR="0081494A">
        <w:t>.</w:t>
      </w:r>
      <w:r w:rsidR="00220BD8">
        <w:t xml:space="preserve"> This set us back by a day or so.</w:t>
      </w:r>
    </w:p>
    <w:p w14:paraId="0B3950E8" w14:textId="38092D94" w:rsidR="008A0A28" w:rsidRDefault="008A0A28" w:rsidP="008A0A28">
      <w:pPr>
        <w:pStyle w:val="Heading2"/>
      </w:pPr>
      <w:r>
        <w:t>4.4 Visual Studio Development Environment</w:t>
      </w:r>
    </w:p>
    <w:p w14:paraId="48BD0053" w14:textId="018A5F31" w:rsidR="002B494A" w:rsidRDefault="00220BD8" w:rsidP="002B494A">
      <w:r>
        <w:tab/>
        <w:t xml:space="preserve">Perhaps the most troubling and </w:t>
      </w:r>
      <w:proofErr w:type="gramStart"/>
      <w:r>
        <w:t>time consuming</w:t>
      </w:r>
      <w:proofErr w:type="gramEnd"/>
      <w:r>
        <w:t xml:space="preserve"> bug was an issue </w:t>
      </w:r>
      <w:r w:rsidR="001C54CB">
        <w:t xml:space="preserve">with the </w:t>
      </w:r>
      <w:r w:rsidR="00C6462A">
        <w:t>file writing routine on Windows. When saving the output in .</w:t>
      </w:r>
      <w:proofErr w:type="spellStart"/>
      <w:r w:rsidR="00C6462A">
        <w:t>tga</w:t>
      </w:r>
      <w:proofErr w:type="spellEnd"/>
      <w:r w:rsidR="00C6462A">
        <w:t xml:space="preserve"> file, the output was coming out distorted (&lt;&lt;</w:t>
      </w:r>
      <w:proofErr w:type="spellStart"/>
      <w:r w:rsidR="00C6462A">
        <w:t>todo</w:t>
      </w:r>
      <w:proofErr w:type="spellEnd"/>
      <w:r w:rsidR="00C6462A">
        <w:t>&gt;&gt; paste examples here).</w:t>
      </w:r>
    </w:p>
    <w:p w14:paraId="04CE8329" w14:textId="77777777" w:rsidR="00C6462A" w:rsidRDefault="00C6462A" w:rsidP="002B494A"/>
    <w:p w14:paraId="34727D1E" w14:textId="591ED815" w:rsidR="00C6462A" w:rsidRPr="002B494A" w:rsidRDefault="00C6462A" w:rsidP="002B494A">
      <w:r>
        <w:tab/>
        <w:t>Initially, we debugged this from the angle of a</w:t>
      </w:r>
      <w:r w:rsidR="00B56CB9">
        <w:t>n</w:t>
      </w:r>
      <w:r>
        <w:t xml:space="preserve"> issue with the renderer main loop itself. But this was not showing up on </w:t>
      </w:r>
      <w:r w:rsidR="00B56CB9">
        <w:t xml:space="preserve">the OS X and Cygwin environments. After some debugging, we realized the </w:t>
      </w:r>
      <w:r w:rsidR="002B178D">
        <w:t>file</w:t>
      </w:r>
      <w:r w:rsidR="00B56CB9">
        <w:t xml:space="preserve"> ha</w:t>
      </w:r>
      <w:r w:rsidR="002B178D">
        <w:t xml:space="preserve">d more bytes than expected. We could not debug why this was happening, we </w:t>
      </w:r>
      <w:r w:rsidR="00B6712B">
        <w:t xml:space="preserve">were able to verify the input to </w:t>
      </w:r>
      <w:proofErr w:type="spellStart"/>
      <w:r w:rsidR="00B6712B">
        <w:t>fprintf</w:t>
      </w:r>
      <w:proofErr w:type="spellEnd"/>
      <w:r w:rsidR="00B6712B">
        <w:t xml:space="preserve"> was same in both the working and non-working cases. We added the functionality to generate .ppm files and this issue went away on windows.</w:t>
      </w:r>
    </w:p>
    <w:p w14:paraId="11FF1020" w14:textId="77777777" w:rsidR="008D27FA" w:rsidRDefault="008D27FA" w:rsidP="00686718"/>
    <w:p w14:paraId="011A5CF7" w14:textId="57661169" w:rsidR="008D27FA" w:rsidRPr="00D73C0D" w:rsidRDefault="005A4CF1" w:rsidP="008D27FA">
      <w:pPr>
        <w:pStyle w:val="Heading1"/>
        <w:rPr>
          <w:rFonts w:eastAsia="Times New Roman"/>
        </w:rPr>
      </w:pPr>
      <w:r>
        <w:t>5</w:t>
      </w:r>
      <w:r w:rsidR="008D27FA">
        <w:t xml:space="preserve"> </w:t>
      </w:r>
      <w:r w:rsidR="00363F70">
        <w:t>Conclusion</w:t>
      </w:r>
    </w:p>
    <w:p w14:paraId="6B6D3231" w14:textId="6CBDE288" w:rsidR="008D27FA" w:rsidRDefault="00817753" w:rsidP="008D27FA">
      <w:pPr>
        <w:pStyle w:val="Heading2"/>
      </w:pPr>
      <w:r>
        <w:t>4</w:t>
      </w:r>
      <w:r w:rsidR="008D27FA">
        <w:t xml:space="preserve">.1 </w:t>
      </w:r>
      <w:r w:rsidR="008E5023">
        <w:t>Results Summary</w:t>
      </w:r>
    </w:p>
    <w:p w14:paraId="5EB09E31" w14:textId="1B3285D9" w:rsidR="00DD1DB2" w:rsidRDefault="00717865" w:rsidP="00DD1DB2">
      <w:r>
        <w:t>This is how the final image looks like:</w:t>
      </w:r>
    </w:p>
    <w:p w14:paraId="19DF00E8" w14:textId="3E127C30" w:rsidR="00717865" w:rsidRDefault="000D3EDC" w:rsidP="00DD1DB2">
      <w:bookmarkStart w:id="3" w:name="_GoBack"/>
      <w:r>
        <w:rPr>
          <w:noProof/>
          <w:lang w:bidi="ar-SA"/>
        </w:rPr>
        <w:drawing>
          <wp:inline distT="0" distB="0" distL="0" distR="0" wp14:anchorId="663313E7" wp14:editId="2AB9A18B">
            <wp:extent cx="45720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01.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bookmarkEnd w:id="3"/>
    </w:p>
    <w:p w14:paraId="7C4586D5" w14:textId="4D0F4B81" w:rsidR="00717865" w:rsidRPr="00DD1DB2" w:rsidRDefault="00717865" w:rsidP="00DD1DB2">
      <w:r>
        <w:t>An animation was generated using transforms and this video was present in class. It is available at the project website</w:t>
      </w:r>
      <w:r w:rsidR="00D93378">
        <w:t>.</w:t>
      </w:r>
    </w:p>
    <w:p w14:paraId="3ACB384D" w14:textId="56E91DAD" w:rsidR="00817753" w:rsidRDefault="00817753" w:rsidP="00817753">
      <w:pPr>
        <w:pStyle w:val="Heading2"/>
      </w:pPr>
      <w:r>
        <w:t xml:space="preserve">4.2 </w:t>
      </w:r>
      <w:r w:rsidR="004F5D8B">
        <w:t>Next steps</w:t>
      </w:r>
    </w:p>
    <w:p w14:paraId="755B2117" w14:textId="7F7C39C1" w:rsidR="008A67B3" w:rsidRDefault="008A67B3" w:rsidP="008A67B3">
      <w:r>
        <w:t>This project has multiple possible avenues it can branch. Here we are listing the ones we feel are important</w:t>
      </w:r>
      <w:r w:rsidR="00692B8C">
        <w:t xml:space="preserve">. Our project was developed using </w:t>
      </w:r>
      <w:proofErr w:type="spellStart"/>
      <w:r w:rsidR="00692B8C">
        <w:t>git</w:t>
      </w:r>
      <w:proofErr w:type="spellEnd"/>
      <w:r w:rsidR="00692B8C">
        <w:t xml:space="preserve"> and will be made available online for people to extend.</w:t>
      </w:r>
    </w:p>
    <w:p w14:paraId="6421F8D0" w14:textId="77777777" w:rsidR="00692B8C" w:rsidRDefault="00692B8C" w:rsidP="008A67B3"/>
    <w:p w14:paraId="5C6BDAB2" w14:textId="727275E0" w:rsidR="00692B8C" w:rsidRDefault="00692B8C" w:rsidP="00BE496C">
      <w:pPr>
        <w:pStyle w:val="ListParagraph"/>
        <w:numPr>
          <w:ilvl w:val="0"/>
          <w:numId w:val="25"/>
        </w:numPr>
      </w:pPr>
      <w:r>
        <w:t>Parallel processing</w:t>
      </w:r>
      <w:r w:rsidR="00C95E75">
        <w:t xml:space="preserve">: Reducing the render time further by </w:t>
      </w:r>
      <w:r w:rsidR="002815B5">
        <w:t>dividing the workload.</w:t>
      </w:r>
    </w:p>
    <w:p w14:paraId="712D5067" w14:textId="231E21C8" w:rsidR="00BE496C" w:rsidRPr="00CD252B" w:rsidRDefault="000E7821" w:rsidP="00BE496C">
      <w:pPr>
        <w:pStyle w:val="ListParagraph"/>
        <w:numPr>
          <w:ilvl w:val="0"/>
          <w:numId w:val="25"/>
        </w:numPr>
      </w:pPr>
      <w:r>
        <w:t xml:space="preserve">Procedural texturing: </w:t>
      </w:r>
      <w:r w:rsidR="00BE496C">
        <w:t xml:space="preserve">Generating noise </w:t>
      </w:r>
      <w:r w:rsidR="00D63D38">
        <w:t>for use as texture file.</w:t>
      </w:r>
    </w:p>
    <w:p w14:paraId="48245B13" w14:textId="3B085931" w:rsidR="003A2518" w:rsidRDefault="003A2518">
      <w:r>
        <w:br w:type="page"/>
      </w:r>
    </w:p>
    <w:p w14:paraId="4A527076" w14:textId="77777777" w:rsidR="008A67B3" w:rsidRPr="008A67B3" w:rsidRDefault="008A67B3" w:rsidP="008A67B3"/>
    <w:p w14:paraId="0F5812F0" w14:textId="375D2E74" w:rsidR="002A7A91" w:rsidRPr="00686718" w:rsidRDefault="002A7A91" w:rsidP="002A7A91">
      <w:pPr>
        <w:pStyle w:val="IntenseQuote"/>
      </w:pPr>
      <w:r w:rsidRPr="00686718">
        <w:t>The quote is bold and distinctive. The galleries include items that are designed to coordinate with the overall look of your document.</w:t>
      </w:r>
    </w:p>
    <w:p w14:paraId="7E62DE95" w14:textId="3201EFC4" w:rsidR="002A7A91" w:rsidRPr="002A7A91" w:rsidRDefault="002A7A91" w:rsidP="002A7A91"/>
    <w:p w14:paraId="56B790D6" w14:textId="02007C95" w:rsidR="005E207D" w:rsidRPr="00686718" w:rsidRDefault="00AE2221" w:rsidP="00686718">
      <w:pPr>
        <w:pStyle w:val="Heading1"/>
      </w:pPr>
      <w:r>
        <w:t>References</w:t>
      </w:r>
    </w:p>
    <w:p w14:paraId="5B3C51D5" w14:textId="77777777" w:rsidR="005E207D" w:rsidRPr="00D73C0D" w:rsidRDefault="005E207D" w:rsidP="005E207D">
      <w:pPr>
        <w:pStyle w:val="Reference"/>
        <w:spacing w:before="0" w:line="240" w:lineRule="auto"/>
        <w:rPr>
          <w:rFonts w:ascii="Arial" w:hAnsi="Arial" w:cs="Arial"/>
          <w:b/>
          <w:bCs/>
          <w:snapToGrid w:val="0"/>
          <w:sz w:val="22"/>
          <w:szCs w:val="22"/>
        </w:rPr>
      </w:pPr>
    </w:p>
    <w:p w14:paraId="46F3A5FD" w14:textId="5DE9BFB2" w:rsidR="00CE55AE" w:rsidRDefault="005E207D" w:rsidP="00EA630E">
      <w:pPr>
        <w:pStyle w:val="Reference"/>
      </w:pPr>
      <w:r w:rsidRPr="00686718">
        <w:rPr>
          <w:rStyle w:val="Strong"/>
        </w:rPr>
        <w:t>First reference.</w:t>
      </w:r>
    </w:p>
    <w:p w14:paraId="1FADFA7D" w14:textId="0C33A671" w:rsidR="000C72F5" w:rsidRPr="00686718" w:rsidRDefault="00CE55AE" w:rsidP="00686718">
      <w:pPr>
        <w:pStyle w:val="Reference"/>
      </w:pPr>
      <w:r>
        <w:t xml:space="preserve">Scratch Pixel tutorial on Noise </w:t>
      </w:r>
      <w:r w:rsidRPr="00CE55AE">
        <w:t>http://www.scratchapixel.com/old/lessons/3d-advanced-lessons/noise-part-1/pattern-examples/</w:t>
      </w:r>
    </w:p>
    <w:p w14:paraId="5D43518C" w14:textId="77777777" w:rsidR="007C2D9F" w:rsidRDefault="007C2D9F" w:rsidP="00686718">
      <w:pPr>
        <w:rPr>
          <w:rStyle w:val="Strong"/>
        </w:rPr>
      </w:pPr>
    </w:p>
    <w:p w14:paraId="24A77AE3" w14:textId="6E0F552B" w:rsidR="00EA630E" w:rsidRDefault="005E207D" w:rsidP="00686718">
      <w:pPr>
        <w:rPr>
          <w:rStyle w:val="Strong"/>
        </w:rPr>
      </w:pPr>
      <w:r w:rsidRPr="00686718">
        <w:rPr>
          <w:rStyle w:val="Strong"/>
        </w:rPr>
        <w:t>Additional references.</w:t>
      </w:r>
    </w:p>
    <w:p w14:paraId="04352C5F" w14:textId="09111163" w:rsidR="004D669B" w:rsidRDefault="004D669B" w:rsidP="00EA630E">
      <w:pPr>
        <w:pStyle w:val="Reference"/>
      </w:pPr>
      <w:r>
        <w:t>Ray Casting calculation</w:t>
      </w:r>
    </w:p>
    <w:p w14:paraId="4B8A05E5" w14:textId="4BC1D3A7" w:rsidR="004D669B" w:rsidRPr="00DF6718" w:rsidRDefault="004914B8" w:rsidP="00DF6718">
      <w:pPr>
        <w:widowControl w:val="0"/>
        <w:tabs>
          <w:tab w:val="left" w:pos="220"/>
          <w:tab w:val="left" w:pos="720"/>
        </w:tabs>
        <w:autoSpaceDE w:val="0"/>
        <w:autoSpaceDN w:val="0"/>
        <w:adjustRightInd w:val="0"/>
        <w:spacing w:before="0" w:after="0" w:line="240" w:lineRule="auto"/>
        <w:rPr>
          <w:rFonts w:eastAsia="Times New Roman" w:cs="Times New Roman"/>
          <w:sz w:val="24"/>
          <w:lang w:bidi="ar-SA"/>
        </w:rPr>
      </w:pPr>
      <w:r>
        <w:rPr>
          <w:rFonts w:eastAsia="Times New Roman" w:cs="Times New Roman"/>
          <w:sz w:val="24"/>
          <w:lang w:bidi="ar-SA"/>
        </w:rPr>
        <w:tab/>
      </w:r>
      <w:r>
        <w:rPr>
          <w:rFonts w:eastAsia="Times New Roman" w:cs="Times New Roman"/>
          <w:sz w:val="24"/>
          <w:lang w:bidi="ar-SA"/>
        </w:rPr>
        <w:tab/>
      </w:r>
      <w:r w:rsidR="00C201A7" w:rsidRPr="00C201A7">
        <w:rPr>
          <w:rFonts w:eastAsia="Times New Roman" w:cs="Times New Roman"/>
          <w:sz w:val="24"/>
          <w:lang w:bidi="ar-SA"/>
        </w:rPr>
        <w:t>http://www.macwright.org/literate-raytracer/</w:t>
      </w:r>
    </w:p>
    <w:p w14:paraId="5E45C450" w14:textId="064A5B71" w:rsidR="00EA630E" w:rsidRPr="00686718" w:rsidRDefault="00EA630E" w:rsidP="00EA630E">
      <w:pPr>
        <w:pStyle w:val="Reference"/>
      </w:pPr>
      <w:r>
        <w:t xml:space="preserve">Scratch Pixel tutorial on </w:t>
      </w:r>
      <w:r w:rsidR="009512FF">
        <w:t>Ray Tracer</w:t>
      </w:r>
      <w:r>
        <w:t xml:space="preserve"> </w:t>
      </w:r>
      <w:r w:rsidR="009512FF" w:rsidRPr="009512FF">
        <w:t>http://www.scratchapixel.c</w:t>
      </w:r>
      <w:r w:rsidR="009512FF">
        <w:t>om/old/lessons/3d-basic-lessons</w:t>
      </w:r>
      <w:r w:rsidRPr="00CE55AE">
        <w:t>/</w:t>
      </w:r>
    </w:p>
    <w:p w14:paraId="3A7FC54F" w14:textId="2C6A1A94" w:rsidR="00CD42E0" w:rsidRDefault="00D6131A" w:rsidP="006C4C0B">
      <w:pPr>
        <w:pStyle w:val="Reference"/>
        <w:rPr>
          <w:b/>
          <w:bCs/>
        </w:rPr>
      </w:pPr>
      <w:r>
        <w:t xml:space="preserve">Geometry calculations for Sphere and Plane </w:t>
      </w:r>
      <w:r w:rsidR="00A83AE0">
        <w:t xml:space="preserve">                                        </w:t>
      </w:r>
      <w:r>
        <w:t xml:space="preserve">Andrew </w:t>
      </w:r>
      <w:proofErr w:type="spellStart"/>
      <w:r>
        <w:t>Glassner</w:t>
      </w:r>
      <w:proofErr w:type="spellEnd"/>
      <w:r>
        <w:t xml:space="preserve"> Intro to ray tracing</w:t>
      </w:r>
      <w:r w:rsidR="00CD42E0" w:rsidRPr="00CD42E0">
        <w:rPr>
          <w:b/>
          <w:bCs/>
        </w:rPr>
        <w:t> </w:t>
      </w:r>
    </w:p>
    <w:p w14:paraId="133AA6DF" w14:textId="5B4A0518" w:rsidR="00D813A0" w:rsidRPr="00CD42E0" w:rsidRDefault="00D813A0" w:rsidP="006C4C0B">
      <w:pPr>
        <w:pStyle w:val="Reference"/>
      </w:pPr>
      <w:r w:rsidRPr="00D813A0">
        <w:t>Reflection http://www.cs.jhu.edu/~cohen/RendTech99/Lectures/Ray_Tracing.bw.pdf</w:t>
      </w:r>
    </w:p>
    <w:p w14:paraId="16D3AC78" w14:textId="77777777" w:rsidR="006D3F0D" w:rsidRDefault="00D813A0" w:rsidP="00D813A0">
      <w:pPr>
        <w:pStyle w:val="Reference"/>
      </w:pPr>
      <w:r>
        <w:t>Refra</w:t>
      </w:r>
      <w:r w:rsidRPr="00D813A0">
        <w:t xml:space="preserve">ction </w:t>
      </w:r>
      <w:r w:rsidR="006D3F0D">
        <w:t xml:space="preserve"> </w:t>
      </w:r>
    </w:p>
    <w:p w14:paraId="51A1261F" w14:textId="518C279F" w:rsidR="00D813A0" w:rsidRPr="00CD42E0" w:rsidRDefault="007E1263" w:rsidP="00D813A0">
      <w:pPr>
        <w:pStyle w:val="Reference"/>
      </w:pPr>
      <w:r w:rsidRPr="007E1263">
        <w:t>http://graphics.stanford.edu/courses/cs148-10-summer/docs/2006--degreve-- reflection_refraction.pdf</w:t>
      </w:r>
    </w:p>
    <w:p w14:paraId="48221328" w14:textId="77777777" w:rsidR="00EA630E" w:rsidRPr="00686718" w:rsidRDefault="00EA630E" w:rsidP="00686718">
      <w:pPr>
        <w:rPr>
          <w:rStyle w:val="Strong"/>
        </w:rPr>
      </w:pPr>
    </w:p>
    <w:sectPr w:rsidR="00EA630E" w:rsidRPr="00686718" w:rsidSect="00CD4C70">
      <w:footerReference w:type="even" r:id="rId23"/>
      <w:footerReference w:type="default" r:id="rId24"/>
      <w:pgSz w:w="12240" w:h="15840" w:code="1"/>
      <w:pgMar w:top="1440" w:right="3600" w:bottom="432" w:left="1440" w:header="720" w:footer="720" w:gutter="0"/>
      <w:pgNumType w:start="0"/>
      <w:cols w:space="36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imanshu Joshi" w:date="2014-11-30T02:08:00Z" w:initials="HJ">
    <w:p w14:paraId="48FA1538" w14:textId="0784608A" w:rsidR="00123DB0" w:rsidRDefault="00123DB0">
      <w:pPr>
        <w:pStyle w:val="CommentText"/>
      </w:pPr>
      <w:r>
        <w:rPr>
          <w:rStyle w:val="CommentReference"/>
        </w:rPr>
        <w:annotationRef/>
      </w:r>
      <w:r>
        <w:t>Update when putting together finally.</w:t>
      </w:r>
    </w:p>
  </w:comment>
  <w:comment w:id="1" w:author="Himanshu Joshi" w:date="2014-11-24T12:12:00Z" w:initials="HJ">
    <w:p w14:paraId="225DB670" w14:textId="2112BBD4" w:rsidR="00123DB0" w:rsidRDefault="00123DB0">
      <w:pPr>
        <w:pStyle w:val="CommentText"/>
      </w:pPr>
      <w:r>
        <w:rPr>
          <w:rStyle w:val="CommentReference"/>
        </w:rPr>
        <w:annotationRef/>
      </w:r>
      <w:r>
        <w:t>This will be replaced by the rays coming from a person’s eyes figure.</w:t>
      </w:r>
    </w:p>
  </w:comment>
  <w:comment w:id="2" w:author="Himanshu Joshi" w:date="2014-11-24T12:28:00Z" w:initials="HJ">
    <w:p w14:paraId="0BF81662" w14:textId="77777777" w:rsidR="00123DB0" w:rsidRDefault="00123DB0" w:rsidP="00A26889">
      <w:pPr>
        <w:pStyle w:val="CommentText"/>
      </w:pPr>
      <w:r>
        <w:rPr>
          <w:rStyle w:val="CommentReference"/>
        </w:rPr>
        <w:annotationRef/>
      </w:r>
      <w:r>
        <w:t>This should be a composite of images we generated with the tracer.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9F44AA" w14:textId="77777777" w:rsidR="00123DB0" w:rsidRDefault="00123DB0">
      <w:pPr>
        <w:spacing w:after="0" w:line="240" w:lineRule="auto"/>
      </w:pPr>
      <w:r>
        <w:separator/>
      </w:r>
    </w:p>
  </w:endnote>
  <w:endnote w:type="continuationSeparator" w:id="0">
    <w:p w14:paraId="23C13ACB" w14:textId="77777777" w:rsidR="00123DB0" w:rsidRDefault="0012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Corsiva">
    <w:panose1 w:val="03010101010201010101"/>
    <w:charset w:val="00"/>
    <w:family w:val="auto"/>
    <w:pitch w:val="variable"/>
    <w:sig w:usb0="00000003" w:usb1="00000000" w:usb2="00000000" w:usb3="00000000" w:csb0="00000001" w:csb1="00000000"/>
  </w:font>
  <w:font w:name="OpenSymbol">
    <w:altName w:val="Arial Unicode MS"/>
    <w:charset w:val="80"/>
    <w:family w:val="auto"/>
    <w:pitch w:val="default"/>
  </w:font>
  <w:font w:name="ＭＳ Ｐ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ＭＳ Ｐ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0E400" w14:textId="77777777" w:rsidR="00123DB0" w:rsidRDefault="00123DB0">
    <w:pPr>
      <w:pStyle w:val="Footer"/>
    </w:pPr>
    <w:r>
      <w:rPr>
        <w:noProof/>
        <w:lang w:bidi="ar-SA"/>
      </w:rPr>
      <mc:AlternateContent>
        <mc:Choice Requires="wps">
          <w:drawing>
            <wp:anchor distT="0" distB="0" distL="114300" distR="114300" simplePos="0" relativeHeight="251673600" behindDoc="0" locked="0" layoutInCell="0" allowOverlap="1" wp14:anchorId="0CC6E4BC" wp14:editId="4541A6BD">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A6544" w14:textId="77777777" w:rsidR="00123DB0" w:rsidRDefault="00123DB0">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rPr>
                                <w:t>School report (Butterfly design)</w:t>
                              </w:r>
                            </w:sdtContent>
                          </w:sdt>
                          <w:r>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Pr>
                                  <w:rFonts w:asciiTheme="majorHAnsi" w:hAnsiTheme="majorHAnsi"/>
                                  <w:color w:val="7F7F7F" w:themeColor="text1" w:themeTint="80"/>
                                </w:rPr>
                                <w:t>[Pick the date]</w:t>
                              </w:r>
                            </w:sdtContent>
                          </w:sdt>
                          <w:r>
                            <w:rPr>
                              <w:rFonts w:asciiTheme="majorHAnsi" w:hAnsiTheme="majorHAnsi"/>
                              <w:color w:val="7F7F7F" w:themeColor="text1" w:themeTint="8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9"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" o:allowincell="f" filled="f" stroked="f">
              <v:textbox style="layout-flow:vertical;mso-layout-flow-alt:bottom-to-top" inset=",,8.64pt,10.8pt">
                <w:txbxContent>
                  <w:p w14:paraId="5A3A6544" w14:textId="77777777" w:rsidR="00123DB0" w:rsidRDefault="00123DB0">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rPr>
                          <w:t>School report (Butterfly design)</w:t>
                        </w:r>
                      </w:sdtContent>
                    </w:sdt>
                    <w:r>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Pr>
                            <w:rFonts w:asciiTheme="majorHAnsi" w:hAnsiTheme="majorHAnsi"/>
                            <w:color w:val="7F7F7F" w:themeColor="text1" w:themeTint="80"/>
                          </w:rPr>
                          <w:t>[Pick the date]</w:t>
                        </w:r>
                      </w:sdtContent>
                    </w:sdt>
                    <w:r>
                      <w:rPr>
                        <w:rFonts w:asciiTheme="majorHAnsi" w:hAnsiTheme="majorHAnsi"/>
                        <w:color w:val="7F7F7F" w:themeColor="text1" w:themeTint="80"/>
                      </w:rPr>
                      <w:t xml:space="preserve"> </w:t>
                    </w:r>
                  </w:p>
                </w:txbxContent>
              </v:textbox>
              <w10:wrap anchorx="margin" anchory="margin"/>
            </v:rect>
          </w:pict>
        </mc:Fallback>
      </mc:AlternateContent>
    </w:r>
    <w:r>
      <w:rPr>
        <w:noProof/>
        <w:lang w:bidi="ar-SA"/>
      </w:rPr>
      <mc:AlternateContent>
        <mc:Choice Requires="wps">
          <w:drawing>
            <wp:anchor distT="0" distB="0" distL="114300" distR="114300" simplePos="0" relativeHeight="251674624" behindDoc="0" locked="0" layoutInCell="0" allowOverlap="1" wp14:anchorId="02A6721A" wp14:editId="467404A5">
              <wp:simplePos x="0" y="0"/>
              <wp:positionH relativeFrom="page">
                <wp:align>center</wp:align>
              </wp:positionH>
              <wp:positionV relativeFrom="page">
                <wp:align>center</wp:align>
              </wp:positionV>
              <wp:extent cx="7138035" cy="9441815"/>
              <wp:effectExtent l="0" t="0" r="12065"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" o:allowincell="f" filled="f" fillcolor="black" strokecolor="black [3213]" strokeweight="1pt">
              <w10:wrap anchorx="page" anchory="page"/>
            </v:roundrect>
          </w:pict>
        </mc:Fallback>
      </mc:AlternateContent>
    </w:r>
    <w:r>
      <w:rPr>
        <w:noProof/>
        <w:lang w:bidi="ar-SA"/>
      </w:rPr>
      <mc:AlternateContent>
        <mc:Choice Requires="wps">
          <w:drawing>
            <wp:anchor distT="0" distB="0" distL="114300" distR="114300" simplePos="0" relativeHeight="251672576" behindDoc="0" locked="0" layoutInCell="0" allowOverlap="1" wp14:anchorId="6BE3066F" wp14:editId="7F7AAEA8">
              <wp:simplePos x="0" y="0"/>
              <wp:positionH relativeFrom="rightMargin">
                <wp:align>left</wp:align>
              </wp:positionH>
              <wp:positionV relativeFrom="bottomMargin">
                <wp:align>top</wp:align>
              </wp:positionV>
              <wp:extent cx="520700" cy="520700"/>
              <wp:effectExtent l="0" t="0" r="0" b="0"/>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D9A52D7" w14:textId="77777777" w:rsidR="00123DB0" w:rsidRDefault="00123DB0">
                          <w:pPr>
                            <w:jc w:val="center"/>
                            <w:rPr>
                              <w:color w:val="FFFFFF" w:themeColor="background1"/>
                              <w:sz w:val="40"/>
                              <w:szCs w:val="40"/>
                            </w:rPr>
                          </w:pPr>
                          <w:r>
                            <w:fldChar w:fldCharType="begin"/>
                          </w:r>
                          <w:r>
                            <w:instrText xml:space="preserve"> PAGE  \* Arabic  \* MERGEFORMAT </w:instrText>
                          </w:r>
                          <w:r>
                            <w:fldChar w:fldCharType="separate"/>
                          </w:r>
                          <w:r w:rsidRPr="00AC1C2D">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30"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" o:allowincell="f" fillcolor="#b83d68 [3204]" stroked="f">
              <v:textbox inset="0,0,0,0">
                <w:txbxContent>
                  <w:p w14:paraId="2D9A52D7" w14:textId="77777777" w:rsidR="00123DB0" w:rsidRDefault="00123DB0">
                    <w:pPr>
                      <w:jc w:val="center"/>
                      <w:rPr>
                        <w:color w:val="FFFFFF" w:themeColor="background1"/>
                        <w:sz w:val="40"/>
                        <w:szCs w:val="40"/>
                      </w:rPr>
                    </w:pPr>
                    <w:r>
                      <w:fldChar w:fldCharType="begin"/>
                    </w:r>
                    <w:r>
                      <w:instrText xml:space="preserve"> PAGE  \* Arabic  \* MERGEFORMAT </w:instrText>
                    </w:r>
                    <w:r>
                      <w:fldChar w:fldCharType="separate"/>
                    </w:r>
                    <w:r w:rsidRPr="00AC1C2D">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14450" w14:textId="77777777" w:rsidR="00123DB0" w:rsidRDefault="00123DB0">
    <w:r>
      <w:rPr>
        <w:noProof/>
        <w:lang w:bidi="ar-SA"/>
      </w:rPr>
      <mc:AlternateContent>
        <mc:Choice Requires="wps">
          <w:drawing>
            <wp:anchor distT="0" distB="0" distL="114300" distR="114300" simplePos="0" relativeHeight="251668480" behindDoc="0" locked="0" layoutInCell="0" allowOverlap="1" wp14:anchorId="208B573F" wp14:editId="1C9EDB3D">
              <wp:simplePos x="0" y="0"/>
              <wp:positionH relativeFrom="leftMargin">
                <wp:posOffset>431165</wp:posOffset>
              </wp:positionH>
              <wp:positionV relativeFrom="bottomMargin">
                <wp:posOffset>238125</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61B20F8" w14:textId="77777777" w:rsidR="00123DB0" w:rsidRPr="00E97B07" w:rsidRDefault="00123DB0" w:rsidP="00E97B07">
                          <w:pPr>
                            <w:pStyle w:val="PageNo"/>
                            <w:rPr>
                              <w:szCs w:val="40"/>
                            </w:rPr>
                          </w:pPr>
                          <w:r>
                            <w:fldChar w:fldCharType="begin"/>
                          </w:r>
                          <w:r>
                            <w:instrText xml:space="preserve"> PAGE  \* Arabic  \* MERGEFORMAT </w:instrText>
                          </w:r>
                          <w:r>
                            <w:fldChar w:fldCharType="separate"/>
                          </w:r>
                          <w:r w:rsidR="00F04160">
                            <w:rPr>
                              <w:noProof/>
                            </w:rPr>
                            <w:t>9</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33.95pt;margin-top:18.7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" o:allowincell="f" fillcolor="#f9b639 [3207]" stroked="f">
              <v:textbox inset="0,0,0,0">
                <w:txbxContent>
                  <w:p w14:paraId="161B20F8" w14:textId="77777777" w:rsidR="00123DB0" w:rsidRPr="00E97B07" w:rsidRDefault="00123DB0" w:rsidP="00E97B07">
                    <w:pPr>
                      <w:pStyle w:val="PageNo"/>
                      <w:rPr>
                        <w:szCs w:val="40"/>
                      </w:rPr>
                    </w:pPr>
                    <w:r>
                      <w:fldChar w:fldCharType="begin"/>
                    </w:r>
                    <w:r>
                      <w:instrText xml:space="preserve"> PAGE  \* Arabic  \* MERGEFORMAT </w:instrText>
                    </w:r>
                    <w:r>
                      <w:fldChar w:fldCharType="separate"/>
                    </w:r>
                    <w:r w:rsidR="00F04160">
                      <w:rPr>
                        <w:noProof/>
                      </w:rPr>
                      <w:t>9</w:t>
                    </w:r>
                    <w:r>
                      <w:rPr>
                        <w:noProof/>
                      </w:rPr>
                      <w:fldChar w:fldCharType="end"/>
                    </w:r>
                  </w:p>
                </w:txbxContent>
              </v:textbox>
              <w10:wrap anchorx="margin" anchory="margin"/>
            </v:oval>
          </w:pict>
        </mc:Fallback>
      </mc:AlternateContent>
    </w:r>
    <w:r>
      <w:rPr>
        <w:noProof/>
        <w:lang w:bidi="ar-SA"/>
      </w:rPr>
      <mc:AlternateContent>
        <mc:Choice Requires="wps">
          <w:drawing>
            <wp:anchor distT="0" distB="0" distL="114300" distR="114300" simplePos="0" relativeHeight="251669504" behindDoc="0" locked="0" layoutInCell="0" allowOverlap="1" wp14:anchorId="154D745A" wp14:editId="57755538">
              <wp:simplePos x="0" y="0"/>
              <wp:positionH relativeFrom="page">
                <wp:align>center</wp:align>
              </wp:positionH>
              <wp:positionV relativeFrom="page">
                <wp:align>center</wp:align>
              </wp:positionV>
              <wp:extent cx="7138670" cy="9448165"/>
              <wp:effectExtent l="0" t="0" r="12065"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4816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2.1pt;height:743.9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" o:allowincell="f" filled="f" fillcolor="black" strokecolor="black [3213]" strokeweight="1pt">
              <w10:wrap anchorx="page" anchory="page"/>
            </v:roundrect>
          </w:pict>
        </mc:Fallback>
      </mc:AlternateContent>
    </w:r>
  </w:p>
  <w:p w14:paraId="6BC68EDF" w14:textId="77777777" w:rsidR="00123DB0" w:rsidRDefault="00123DB0">
    <w:pPr>
      <w:pStyle w:val="Footer"/>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28CED1" w14:textId="77777777" w:rsidR="00123DB0" w:rsidRDefault="00123DB0">
      <w:pPr>
        <w:spacing w:after="0" w:line="240" w:lineRule="auto"/>
      </w:pPr>
      <w:r>
        <w:separator/>
      </w:r>
    </w:p>
  </w:footnote>
  <w:footnote w:type="continuationSeparator" w:id="0">
    <w:p w14:paraId="5FC18991" w14:textId="77777777" w:rsidR="00123DB0" w:rsidRDefault="00123DB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D6475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A0BE50"/>
    <w:lvl w:ilvl="0">
      <w:start w:val="1"/>
      <w:numFmt w:val="decimal"/>
      <w:lvlText w:val="%1."/>
      <w:lvlJc w:val="left"/>
      <w:pPr>
        <w:tabs>
          <w:tab w:val="num" w:pos="1800"/>
        </w:tabs>
        <w:ind w:left="1800" w:hanging="360"/>
      </w:pPr>
    </w:lvl>
  </w:abstractNum>
  <w:abstractNum w:abstractNumId="2">
    <w:nsid w:val="FFFFFF7D"/>
    <w:multiLevelType w:val="singleLevel"/>
    <w:tmpl w:val="24D0C43C"/>
    <w:lvl w:ilvl="0">
      <w:start w:val="1"/>
      <w:numFmt w:val="decimal"/>
      <w:lvlText w:val="%1."/>
      <w:lvlJc w:val="left"/>
      <w:pPr>
        <w:tabs>
          <w:tab w:val="num" w:pos="1440"/>
        </w:tabs>
        <w:ind w:left="1440" w:hanging="360"/>
      </w:pPr>
    </w:lvl>
  </w:abstractNum>
  <w:abstractNum w:abstractNumId="3">
    <w:nsid w:val="FFFFFF7E"/>
    <w:multiLevelType w:val="singleLevel"/>
    <w:tmpl w:val="3098BE04"/>
    <w:lvl w:ilvl="0">
      <w:start w:val="1"/>
      <w:numFmt w:val="decimal"/>
      <w:lvlText w:val="%1."/>
      <w:lvlJc w:val="left"/>
      <w:pPr>
        <w:tabs>
          <w:tab w:val="num" w:pos="1080"/>
        </w:tabs>
        <w:ind w:left="1080" w:hanging="360"/>
      </w:pPr>
    </w:lvl>
  </w:abstractNum>
  <w:abstractNum w:abstractNumId="4">
    <w:nsid w:val="FFFFFF7F"/>
    <w:multiLevelType w:val="singleLevel"/>
    <w:tmpl w:val="63065870"/>
    <w:lvl w:ilvl="0">
      <w:start w:val="1"/>
      <w:numFmt w:val="decimal"/>
      <w:lvlText w:val="%1."/>
      <w:lvlJc w:val="left"/>
      <w:pPr>
        <w:tabs>
          <w:tab w:val="num" w:pos="720"/>
        </w:tabs>
        <w:ind w:left="720" w:hanging="360"/>
      </w:pPr>
    </w:lvl>
  </w:abstractNum>
  <w:abstractNum w:abstractNumId="5">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DE6C36" w:themeColor="accent3"/>
      </w:rPr>
    </w:lvl>
  </w:abstractNum>
  <w:abstractNum w:abstractNumId="6">
    <w:nsid w:val="FFFFFF81"/>
    <w:multiLevelType w:val="singleLevel"/>
    <w:tmpl w:val="9A8A1DFA"/>
    <w:lvl w:ilvl="0">
      <w:start w:val="1"/>
      <w:numFmt w:val="bullet"/>
      <w:pStyle w:val="ListBullet4"/>
      <w:lvlText w:val=""/>
      <w:lvlJc w:val="left"/>
      <w:pPr>
        <w:ind w:left="1440" w:hanging="360"/>
      </w:pPr>
      <w:rPr>
        <w:rFonts w:ascii="Symbol" w:hAnsi="Symbol" w:hint="default"/>
        <w:color w:val="DE6C36" w:themeColor="accent3"/>
      </w:rPr>
    </w:lvl>
  </w:abstractNum>
  <w:abstractNum w:abstractNumId="7">
    <w:nsid w:val="FFFFFF82"/>
    <w:multiLevelType w:val="singleLevel"/>
    <w:tmpl w:val="AC6E7B80"/>
    <w:lvl w:ilvl="0">
      <w:start w:val="1"/>
      <w:numFmt w:val="bullet"/>
      <w:pStyle w:val="ListBullet3"/>
      <w:lvlText w:val=""/>
      <w:lvlJc w:val="left"/>
      <w:pPr>
        <w:ind w:left="1080" w:hanging="360"/>
      </w:pPr>
      <w:rPr>
        <w:rFonts w:ascii="Symbol" w:hAnsi="Symbol" w:hint="default"/>
        <w:color w:val="D787A3" w:themeColor="accent1" w:themeTint="99"/>
      </w:rPr>
    </w:lvl>
  </w:abstractNum>
  <w:abstractNum w:abstractNumId="8">
    <w:nsid w:val="FFFFFF83"/>
    <w:multiLevelType w:val="singleLevel"/>
    <w:tmpl w:val="3EFA84BC"/>
    <w:lvl w:ilvl="0">
      <w:start w:val="1"/>
      <w:numFmt w:val="bullet"/>
      <w:pStyle w:val="ListBullet2"/>
      <w:lvlText w:val=""/>
      <w:lvlJc w:val="left"/>
      <w:pPr>
        <w:ind w:left="720" w:hanging="360"/>
      </w:pPr>
      <w:rPr>
        <w:rFonts w:ascii="Symbol" w:hAnsi="Symbol" w:hint="default"/>
        <w:color w:val="B83D68" w:themeColor="accent1"/>
      </w:rPr>
    </w:lvl>
  </w:abstractNum>
  <w:abstractNum w:abstractNumId="9">
    <w:nsid w:val="FFFFFF88"/>
    <w:multiLevelType w:val="singleLevel"/>
    <w:tmpl w:val="9C945DA2"/>
    <w:lvl w:ilvl="0">
      <w:start w:val="1"/>
      <w:numFmt w:val="decimal"/>
      <w:lvlText w:val="%1."/>
      <w:lvlJc w:val="left"/>
      <w:pPr>
        <w:tabs>
          <w:tab w:val="num" w:pos="360"/>
        </w:tabs>
        <w:ind w:left="360" w:hanging="360"/>
      </w:pPr>
    </w:lvl>
  </w:abstractNum>
  <w:abstractNum w:abstractNumId="10">
    <w:nsid w:val="FFFFFF89"/>
    <w:multiLevelType w:val="singleLevel"/>
    <w:tmpl w:val="7E249CE2"/>
    <w:lvl w:ilvl="0">
      <w:start w:val="1"/>
      <w:numFmt w:val="bullet"/>
      <w:pStyle w:val="ListBullet"/>
      <w:lvlText w:val=""/>
      <w:lvlJc w:val="left"/>
      <w:pPr>
        <w:ind w:left="360" w:hanging="360"/>
      </w:pPr>
      <w:rPr>
        <w:rFonts w:ascii="Symbol" w:hAnsi="Symbol" w:hint="default"/>
        <w:color w:val="892D4D" w:themeColor="accent1" w:themeShade="BF"/>
      </w:rPr>
    </w:lvl>
  </w:abstractNum>
  <w:abstractNum w:abstractNumId="11">
    <w:nsid w:val="00000001"/>
    <w:multiLevelType w:val="hybridMultilevel"/>
    <w:tmpl w:val="00000001"/>
    <w:lvl w:ilvl="0" w:tplc="0000000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multilevel"/>
    <w:tmpl w:val="00000002"/>
    <w:name w:val="WW8Num2"/>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3">
    <w:nsid w:val="77930333"/>
    <w:multiLevelType w:val="hybridMultilevel"/>
    <w:tmpl w:val="7736F13E"/>
    <w:lvl w:ilvl="0" w:tplc="1C544612">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9D275E"/>
    <w:multiLevelType w:val="hybridMultilevel"/>
    <w:tmpl w:val="D75C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8"/>
  </w:num>
  <w:num w:numId="4">
    <w:abstractNumId w:val="8"/>
  </w:num>
  <w:num w:numId="5">
    <w:abstractNumId w:val="7"/>
  </w:num>
  <w:num w:numId="6">
    <w:abstractNumId w:val="7"/>
  </w:num>
  <w:num w:numId="7">
    <w:abstractNumId w:val="6"/>
  </w:num>
  <w:num w:numId="8">
    <w:abstractNumId w:val="6"/>
  </w:num>
  <w:num w:numId="9">
    <w:abstractNumId w:val="5"/>
  </w:num>
  <w:num w:numId="10">
    <w:abstractNumId w:val="5"/>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4"/>
  </w:num>
  <w:num w:numId="22">
    <w:abstractNumId w:val="13"/>
  </w:num>
  <w:num w:numId="23">
    <w:abstractNumId w:val="0"/>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removeDateAndTime/>
  <w:proofState w:spelling="clean" w:grammar="clean"/>
  <w:attachedTemplate r:id="rId1"/>
  <w:stylePaneSortMethod w:val="0000"/>
  <w:defaultTabStop w:val="720"/>
  <w:drawingGridHorizontalSpacing w:val="10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57D"/>
    <w:rsid w:val="000018A0"/>
    <w:rsid w:val="00007A9D"/>
    <w:rsid w:val="00010A16"/>
    <w:rsid w:val="0001142C"/>
    <w:rsid w:val="00026249"/>
    <w:rsid w:val="00027536"/>
    <w:rsid w:val="00037787"/>
    <w:rsid w:val="00041938"/>
    <w:rsid w:val="00042C99"/>
    <w:rsid w:val="000524FF"/>
    <w:rsid w:val="00073BCE"/>
    <w:rsid w:val="00086E4B"/>
    <w:rsid w:val="000A2F4B"/>
    <w:rsid w:val="000A7C41"/>
    <w:rsid w:val="000B2D7D"/>
    <w:rsid w:val="000C72F5"/>
    <w:rsid w:val="000D3EDC"/>
    <w:rsid w:val="000D6235"/>
    <w:rsid w:val="000D75FB"/>
    <w:rsid w:val="000E0892"/>
    <w:rsid w:val="000E6CAA"/>
    <w:rsid w:val="000E7821"/>
    <w:rsid w:val="000F5E54"/>
    <w:rsid w:val="00122E65"/>
    <w:rsid w:val="0012398E"/>
    <w:rsid w:val="00123DB0"/>
    <w:rsid w:val="001305AA"/>
    <w:rsid w:val="001310D7"/>
    <w:rsid w:val="0013256C"/>
    <w:rsid w:val="0013323F"/>
    <w:rsid w:val="0013401B"/>
    <w:rsid w:val="001405A4"/>
    <w:rsid w:val="00151458"/>
    <w:rsid w:val="00161F84"/>
    <w:rsid w:val="00174B31"/>
    <w:rsid w:val="00175EC9"/>
    <w:rsid w:val="00181C2C"/>
    <w:rsid w:val="00185FB4"/>
    <w:rsid w:val="001866C0"/>
    <w:rsid w:val="00193153"/>
    <w:rsid w:val="001A2882"/>
    <w:rsid w:val="001A6722"/>
    <w:rsid w:val="001B0DB8"/>
    <w:rsid w:val="001C0ED0"/>
    <w:rsid w:val="001C4155"/>
    <w:rsid w:val="001C54CB"/>
    <w:rsid w:val="001D5069"/>
    <w:rsid w:val="001D6900"/>
    <w:rsid w:val="001E61DC"/>
    <w:rsid w:val="001E6D5D"/>
    <w:rsid w:val="001F03F1"/>
    <w:rsid w:val="001F62EE"/>
    <w:rsid w:val="00205433"/>
    <w:rsid w:val="002065D1"/>
    <w:rsid w:val="00207E48"/>
    <w:rsid w:val="00214AD5"/>
    <w:rsid w:val="00216C82"/>
    <w:rsid w:val="00220BD8"/>
    <w:rsid w:val="00240FAE"/>
    <w:rsid w:val="00244465"/>
    <w:rsid w:val="00247F4D"/>
    <w:rsid w:val="00256C86"/>
    <w:rsid w:val="00276DAE"/>
    <w:rsid w:val="00276EEB"/>
    <w:rsid w:val="002815B5"/>
    <w:rsid w:val="002912E7"/>
    <w:rsid w:val="00293C6F"/>
    <w:rsid w:val="00297178"/>
    <w:rsid w:val="002A1844"/>
    <w:rsid w:val="002A6CBF"/>
    <w:rsid w:val="002A6FF3"/>
    <w:rsid w:val="002A7A91"/>
    <w:rsid w:val="002B178D"/>
    <w:rsid w:val="002B1DFC"/>
    <w:rsid w:val="002B41FB"/>
    <w:rsid w:val="002B494A"/>
    <w:rsid w:val="002C05FF"/>
    <w:rsid w:val="002C1648"/>
    <w:rsid w:val="002C7989"/>
    <w:rsid w:val="002E33C5"/>
    <w:rsid w:val="002E51F0"/>
    <w:rsid w:val="002F0A05"/>
    <w:rsid w:val="002F0D7D"/>
    <w:rsid w:val="002F3F67"/>
    <w:rsid w:val="002F56BE"/>
    <w:rsid w:val="002F5A4B"/>
    <w:rsid w:val="002F6136"/>
    <w:rsid w:val="00316E6A"/>
    <w:rsid w:val="003175C6"/>
    <w:rsid w:val="00325AD2"/>
    <w:rsid w:val="00326A85"/>
    <w:rsid w:val="00343B89"/>
    <w:rsid w:val="003637EA"/>
    <w:rsid w:val="00363F70"/>
    <w:rsid w:val="00375FE7"/>
    <w:rsid w:val="00383707"/>
    <w:rsid w:val="003838E9"/>
    <w:rsid w:val="0039015A"/>
    <w:rsid w:val="00397278"/>
    <w:rsid w:val="0039791B"/>
    <w:rsid w:val="003A0E25"/>
    <w:rsid w:val="003A1B9E"/>
    <w:rsid w:val="003A2518"/>
    <w:rsid w:val="003C00D8"/>
    <w:rsid w:val="003C66BD"/>
    <w:rsid w:val="003D0A2B"/>
    <w:rsid w:val="003D271F"/>
    <w:rsid w:val="003D4B45"/>
    <w:rsid w:val="003D7B1C"/>
    <w:rsid w:val="003E71A5"/>
    <w:rsid w:val="003F0412"/>
    <w:rsid w:val="003F53A7"/>
    <w:rsid w:val="003F63FE"/>
    <w:rsid w:val="003F7CA0"/>
    <w:rsid w:val="004101B7"/>
    <w:rsid w:val="00416497"/>
    <w:rsid w:val="00424788"/>
    <w:rsid w:val="00433349"/>
    <w:rsid w:val="00440172"/>
    <w:rsid w:val="00440925"/>
    <w:rsid w:val="00442D3D"/>
    <w:rsid w:val="0044757D"/>
    <w:rsid w:val="004661F6"/>
    <w:rsid w:val="00476A15"/>
    <w:rsid w:val="0048391F"/>
    <w:rsid w:val="004914B8"/>
    <w:rsid w:val="004943EB"/>
    <w:rsid w:val="00495D8D"/>
    <w:rsid w:val="004A3310"/>
    <w:rsid w:val="004A3806"/>
    <w:rsid w:val="004C07B6"/>
    <w:rsid w:val="004D669B"/>
    <w:rsid w:val="004E0228"/>
    <w:rsid w:val="004E1BF6"/>
    <w:rsid w:val="004E3EF5"/>
    <w:rsid w:val="004F5D8B"/>
    <w:rsid w:val="004F7445"/>
    <w:rsid w:val="0050504F"/>
    <w:rsid w:val="005114F9"/>
    <w:rsid w:val="00514CE4"/>
    <w:rsid w:val="00515C0B"/>
    <w:rsid w:val="00516159"/>
    <w:rsid w:val="00517812"/>
    <w:rsid w:val="00522F42"/>
    <w:rsid w:val="005274E5"/>
    <w:rsid w:val="00533425"/>
    <w:rsid w:val="00534C9A"/>
    <w:rsid w:val="005414FA"/>
    <w:rsid w:val="0055035C"/>
    <w:rsid w:val="00554BAA"/>
    <w:rsid w:val="0055566C"/>
    <w:rsid w:val="005565E5"/>
    <w:rsid w:val="00567AB3"/>
    <w:rsid w:val="00573A3B"/>
    <w:rsid w:val="00574692"/>
    <w:rsid w:val="00576C5D"/>
    <w:rsid w:val="005776CF"/>
    <w:rsid w:val="00581ACC"/>
    <w:rsid w:val="00582EDA"/>
    <w:rsid w:val="00587464"/>
    <w:rsid w:val="0059433C"/>
    <w:rsid w:val="00594856"/>
    <w:rsid w:val="00596B62"/>
    <w:rsid w:val="005A4CF1"/>
    <w:rsid w:val="005E207D"/>
    <w:rsid w:val="005E4229"/>
    <w:rsid w:val="0060256A"/>
    <w:rsid w:val="00610810"/>
    <w:rsid w:val="00610865"/>
    <w:rsid w:val="00623ECF"/>
    <w:rsid w:val="00627B17"/>
    <w:rsid w:val="0063057C"/>
    <w:rsid w:val="00641AF7"/>
    <w:rsid w:val="006446F8"/>
    <w:rsid w:val="0066017B"/>
    <w:rsid w:val="00667E16"/>
    <w:rsid w:val="0068541F"/>
    <w:rsid w:val="006860A0"/>
    <w:rsid w:val="00686718"/>
    <w:rsid w:val="00690C94"/>
    <w:rsid w:val="00692B8C"/>
    <w:rsid w:val="006A0F8C"/>
    <w:rsid w:val="006C0001"/>
    <w:rsid w:val="006C4C0B"/>
    <w:rsid w:val="006C7C12"/>
    <w:rsid w:val="006D3F0D"/>
    <w:rsid w:val="006D60B1"/>
    <w:rsid w:val="006D7418"/>
    <w:rsid w:val="006F2B47"/>
    <w:rsid w:val="006F3D14"/>
    <w:rsid w:val="006F5B78"/>
    <w:rsid w:val="00702815"/>
    <w:rsid w:val="007108B3"/>
    <w:rsid w:val="00717865"/>
    <w:rsid w:val="00720BEA"/>
    <w:rsid w:val="007224A6"/>
    <w:rsid w:val="007235D0"/>
    <w:rsid w:val="00725594"/>
    <w:rsid w:val="007259DA"/>
    <w:rsid w:val="00733C17"/>
    <w:rsid w:val="00735B2F"/>
    <w:rsid w:val="0075192A"/>
    <w:rsid w:val="00752B26"/>
    <w:rsid w:val="00753D12"/>
    <w:rsid w:val="00756B5A"/>
    <w:rsid w:val="00757177"/>
    <w:rsid w:val="00763D0A"/>
    <w:rsid w:val="00763DAD"/>
    <w:rsid w:val="00766B73"/>
    <w:rsid w:val="00770E37"/>
    <w:rsid w:val="00782764"/>
    <w:rsid w:val="0078468D"/>
    <w:rsid w:val="0079062D"/>
    <w:rsid w:val="00793D4A"/>
    <w:rsid w:val="007A7A6B"/>
    <w:rsid w:val="007B0588"/>
    <w:rsid w:val="007C2D9F"/>
    <w:rsid w:val="007C47A0"/>
    <w:rsid w:val="007C5AFD"/>
    <w:rsid w:val="007C69CB"/>
    <w:rsid w:val="007C6C96"/>
    <w:rsid w:val="007D0230"/>
    <w:rsid w:val="007D04C6"/>
    <w:rsid w:val="007E1263"/>
    <w:rsid w:val="007E135B"/>
    <w:rsid w:val="007F6849"/>
    <w:rsid w:val="008010E3"/>
    <w:rsid w:val="0080288C"/>
    <w:rsid w:val="0081404C"/>
    <w:rsid w:val="0081494A"/>
    <w:rsid w:val="008157D7"/>
    <w:rsid w:val="00817753"/>
    <w:rsid w:val="008179D2"/>
    <w:rsid w:val="00817B46"/>
    <w:rsid w:val="008303A3"/>
    <w:rsid w:val="00852970"/>
    <w:rsid w:val="008633E9"/>
    <w:rsid w:val="008647BB"/>
    <w:rsid w:val="0086643D"/>
    <w:rsid w:val="00866D3F"/>
    <w:rsid w:val="00871DB3"/>
    <w:rsid w:val="00873CE2"/>
    <w:rsid w:val="00885065"/>
    <w:rsid w:val="00887418"/>
    <w:rsid w:val="0089322B"/>
    <w:rsid w:val="00894351"/>
    <w:rsid w:val="008A0A28"/>
    <w:rsid w:val="008A67B3"/>
    <w:rsid w:val="008B1AFA"/>
    <w:rsid w:val="008C06AE"/>
    <w:rsid w:val="008C2D9F"/>
    <w:rsid w:val="008C7ED1"/>
    <w:rsid w:val="008D27FA"/>
    <w:rsid w:val="008D2AE3"/>
    <w:rsid w:val="008D4CF0"/>
    <w:rsid w:val="008D4D2F"/>
    <w:rsid w:val="008D7CE2"/>
    <w:rsid w:val="008E5023"/>
    <w:rsid w:val="008F73CA"/>
    <w:rsid w:val="0090414B"/>
    <w:rsid w:val="00911F0A"/>
    <w:rsid w:val="009147D2"/>
    <w:rsid w:val="00915041"/>
    <w:rsid w:val="0092102C"/>
    <w:rsid w:val="009241E7"/>
    <w:rsid w:val="00933A88"/>
    <w:rsid w:val="0094061E"/>
    <w:rsid w:val="00941FAD"/>
    <w:rsid w:val="009455B3"/>
    <w:rsid w:val="009512FF"/>
    <w:rsid w:val="009530D2"/>
    <w:rsid w:val="00953E0D"/>
    <w:rsid w:val="0096515F"/>
    <w:rsid w:val="0097173F"/>
    <w:rsid w:val="0097345E"/>
    <w:rsid w:val="00987CBA"/>
    <w:rsid w:val="00990A48"/>
    <w:rsid w:val="00997550"/>
    <w:rsid w:val="00997753"/>
    <w:rsid w:val="009A323E"/>
    <w:rsid w:val="009C6AB3"/>
    <w:rsid w:val="009D40A5"/>
    <w:rsid w:val="009D4D90"/>
    <w:rsid w:val="009E1D90"/>
    <w:rsid w:val="009E304B"/>
    <w:rsid w:val="009F0262"/>
    <w:rsid w:val="00A03EF4"/>
    <w:rsid w:val="00A24947"/>
    <w:rsid w:val="00A26889"/>
    <w:rsid w:val="00A42A7E"/>
    <w:rsid w:val="00A572CE"/>
    <w:rsid w:val="00A64FF7"/>
    <w:rsid w:val="00A662DB"/>
    <w:rsid w:val="00A72416"/>
    <w:rsid w:val="00A748F3"/>
    <w:rsid w:val="00A800A2"/>
    <w:rsid w:val="00A80660"/>
    <w:rsid w:val="00A83AE0"/>
    <w:rsid w:val="00AA0162"/>
    <w:rsid w:val="00AA5249"/>
    <w:rsid w:val="00AB1CF9"/>
    <w:rsid w:val="00AB2E07"/>
    <w:rsid w:val="00AB39D9"/>
    <w:rsid w:val="00AB499B"/>
    <w:rsid w:val="00AB59C9"/>
    <w:rsid w:val="00AC0A50"/>
    <w:rsid w:val="00AC1B08"/>
    <w:rsid w:val="00AC1C2D"/>
    <w:rsid w:val="00AD0029"/>
    <w:rsid w:val="00AD2969"/>
    <w:rsid w:val="00AD461F"/>
    <w:rsid w:val="00AD4838"/>
    <w:rsid w:val="00AD55FE"/>
    <w:rsid w:val="00AE082E"/>
    <w:rsid w:val="00AE2221"/>
    <w:rsid w:val="00AE2733"/>
    <w:rsid w:val="00AE5E92"/>
    <w:rsid w:val="00AE63FF"/>
    <w:rsid w:val="00AE7E14"/>
    <w:rsid w:val="00AF28B3"/>
    <w:rsid w:val="00AF3A7C"/>
    <w:rsid w:val="00B12D36"/>
    <w:rsid w:val="00B17E3E"/>
    <w:rsid w:val="00B22691"/>
    <w:rsid w:val="00B23DBE"/>
    <w:rsid w:val="00B24EA4"/>
    <w:rsid w:val="00B309B2"/>
    <w:rsid w:val="00B30B9A"/>
    <w:rsid w:val="00B35967"/>
    <w:rsid w:val="00B476F7"/>
    <w:rsid w:val="00B52C16"/>
    <w:rsid w:val="00B56CB9"/>
    <w:rsid w:val="00B628D3"/>
    <w:rsid w:val="00B6712B"/>
    <w:rsid w:val="00B71FF0"/>
    <w:rsid w:val="00B74354"/>
    <w:rsid w:val="00B848B4"/>
    <w:rsid w:val="00B86AC5"/>
    <w:rsid w:val="00B87361"/>
    <w:rsid w:val="00B87FC5"/>
    <w:rsid w:val="00BA53EF"/>
    <w:rsid w:val="00BB0873"/>
    <w:rsid w:val="00BB3EDF"/>
    <w:rsid w:val="00BC0134"/>
    <w:rsid w:val="00BC42A1"/>
    <w:rsid w:val="00BD113C"/>
    <w:rsid w:val="00BD3814"/>
    <w:rsid w:val="00BD5AA3"/>
    <w:rsid w:val="00BD7CED"/>
    <w:rsid w:val="00BE496C"/>
    <w:rsid w:val="00BE6E85"/>
    <w:rsid w:val="00BE705B"/>
    <w:rsid w:val="00BF24F9"/>
    <w:rsid w:val="00BF3216"/>
    <w:rsid w:val="00BF55F3"/>
    <w:rsid w:val="00C00C11"/>
    <w:rsid w:val="00C026D1"/>
    <w:rsid w:val="00C073EC"/>
    <w:rsid w:val="00C12562"/>
    <w:rsid w:val="00C17E55"/>
    <w:rsid w:val="00C201A7"/>
    <w:rsid w:val="00C22177"/>
    <w:rsid w:val="00C221D0"/>
    <w:rsid w:val="00C25B81"/>
    <w:rsid w:val="00C30C53"/>
    <w:rsid w:val="00C418B7"/>
    <w:rsid w:val="00C570CF"/>
    <w:rsid w:val="00C6462A"/>
    <w:rsid w:val="00C72F44"/>
    <w:rsid w:val="00C84121"/>
    <w:rsid w:val="00C944DA"/>
    <w:rsid w:val="00C95E75"/>
    <w:rsid w:val="00CA01C1"/>
    <w:rsid w:val="00CA33DC"/>
    <w:rsid w:val="00CB09E3"/>
    <w:rsid w:val="00CB2217"/>
    <w:rsid w:val="00CC320D"/>
    <w:rsid w:val="00CD252B"/>
    <w:rsid w:val="00CD42E0"/>
    <w:rsid w:val="00CD4C70"/>
    <w:rsid w:val="00CD7180"/>
    <w:rsid w:val="00CE073F"/>
    <w:rsid w:val="00CE1D6D"/>
    <w:rsid w:val="00CE5421"/>
    <w:rsid w:val="00CE55AE"/>
    <w:rsid w:val="00D07AAB"/>
    <w:rsid w:val="00D2458A"/>
    <w:rsid w:val="00D24AC4"/>
    <w:rsid w:val="00D32AE2"/>
    <w:rsid w:val="00D41B14"/>
    <w:rsid w:val="00D53EF7"/>
    <w:rsid w:val="00D5511C"/>
    <w:rsid w:val="00D5634D"/>
    <w:rsid w:val="00D56D24"/>
    <w:rsid w:val="00D6131A"/>
    <w:rsid w:val="00D63D38"/>
    <w:rsid w:val="00D73BFA"/>
    <w:rsid w:val="00D73C0D"/>
    <w:rsid w:val="00D813A0"/>
    <w:rsid w:val="00D9070F"/>
    <w:rsid w:val="00D92A67"/>
    <w:rsid w:val="00D93378"/>
    <w:rsid w:val="00D955D4"/>
    <w:rsid w:val="00D9688F"/>
    <w:rsid w:val="00DB09E5"/>
    <w:rsid w:val="00DB2DF4"/>
    <w:rsid w:val="00DC1734"/>
    <w:rsid w:val="00DD1DB2"/>
    <w:rsid w:val="00DD59BC"/>
    <w:rsid w:val="00DD59CC"/>
    <w:rsid w:val="00DE2E59"/>
    <w:rsid w:val="00DE555F"/>
    <w:rsid w:val="00DF14E7"/>
    <w:rsid w:val="00DF6718"/>
    <w:rsid w:val="00E065BE"/>
    <w:rsid w:val="00E23C65"/>
    <w:rsid w:val="00E247AC"/>
    <w:rsid w:val="00E31936"/>
    <w:rsid w:val="00E33E6A"/>
    <w:rsid w:val="00E4013B"/>
    <w:rsid w:val="00E45876"/>
    <w:rsid w:val="00E53487"/>
    <w:rsid w:val="00E60EC7"/>
    <w:rsid w:val="00E61523"/>
    <w:rsid w:val="00E6231E"/>
    <w:rsid w:val="00E625EC"/>
    <w:rsid w:val="00E75B51"/>
    <w:rsid w:val="00E826E1"/>
    <w:rsid w:val="00E82B71"/>
    <w:rsid w:val="00E83363"/>
    <w:rsid w:val="00E9178E"/>
    <w:rsid w:val="00E97B07"/>
    <w:rsid w:val="00EA0466"/>
    <w:rsid w:val="00EA08F5"/>
    <w:rsid w:val="00EA630E"/>
    <w:rsid w:val="00EA7944"/>
    <w:rsid w:val="00EB0470"/>
    <w:rsid w:val="00EB1AB3"/>
    <w:rsid w:val="00EB3740"/>
    <w:rsid w:val="00EC5813"/>
    <w:rsid w:val="00ED06FE"/>
    <w:rsid w:val="00ED0869"/>
    <w:rsid w:val="00ED631C"/>
    <w:rsid w:val="00ED7846"/>
    <w:rsid w:val="00EE042F"/>
    <w:rsid w:val="00EE19CE"/>
    <w:rsid w:val="00EE325D"/>
    <w:rsid w:val="00EF264A"/>
    <w:rsid w:val="00F00916"/>
    <w:rsid w:val="00F03265"/>
    <w:rsid w:val="00F04160"/>
    <w:rsid w:val="00F0423C"/>
    <w:rsid w:val="00F31ED5"/>
    <w:rsid w:val="00F3344F"/>
    <w:rsid w:val="00F3620A"/>
    <w:rsid w:val="00F44C12"/>
    <w:rsid w:val="00F50BB0"/>
    <w:rsid w:val="00F57DAD"/>
    <w:rsid w:val="00F74F5E"/>
    <w:rsid w:val="00F80B97"/>
    <w:rsid w:val="00F813FE"/>
    <w:rsid w:val="00F8437B"/>
    <w:rsid w:val="00F878FF"/>
    <w:rsid w:val="00F90CB9"/>
    <w:rsid w:val="00F95AF2"/>
    <w:rsid w:val="00FA1821"/>
    <w:rsid w:val="00FA1859"/>
    <w:rsid w:val="00FB375B"/>
    <w:rsid w:val="00FC050A"/>
    <w:rsid w:val="00FC0CCC"/>
    <w:rsid w:val="00FC50D5"/>
    <w:rsid w:val="00FC5AF6"/>
    <w:rsid w:val="00FD31B2"/>
    <w:rsid w:val="00FD6C2F"/>
    <w:rsid w:val="00FE19A8"/>
    <w:rsid w:val="00FE5126"/>
    <w:rsid w:val="00FF0A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FB65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76">
    <w:lsdException w:name="Placeholder Text" w:uiPriority="99"/>
    <w:lsdException w:name="Intense Quote" w:uiPriority="30"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B83D68" w:themeColor="accent1"/>
        <w:left w:val="single" w:sz="24" w:space="0" w:color="B83D68" w:themeColor="accent1"/>
        <w:bottom w:val="single" w:sz="24" w:space="0" w:color="B83D68" w:themeColor="accent1"/>
        <w:right w:val="single" w:sz="24" w:space="0" w:color="B83D68" w:themeColor="accent1"/>
      </w:pBdr>
      <w:shd w:val="clear" w:color="auto" w:fill="B83D68"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F1D7E0" w:themeColor="accent1" w:themeTint="33"/>
        <w:left w:val="single" w:sz="24" w:space="0" w:color="F1D7E0" w:themeColor="accent1" w:themeTint="33"/>
        <w:bottom w:val="single" w:sz="24" w:space="0" w:color="F1D7E0" w:themeColor="accent1" w:themeTint="33"/>
        <w:right w:val="single" w:sz="24" w:space="0" w:color="F1D7E0" w:themeColor="accent1" w:themeTint="33"/>
      </w:pBdr>
      <w:shd w:val="clear" w:color="auto" w:fill="F1D7E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B83D68" w:themeColor="accent1"/>
        <w:left w:val="single" w:sz="6" w:space="2" w:color="B83D68" w:themeColor="accent1"/>
      </w:pBdr>
      <w:spacing w:before="300" w:after="0"/>
      <w:outlineLvl w:val="2"/>
    </w:pPr>
    <w:rPr>
      <w:caps/>
      <w:color w:val="5B1E33"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B83D68" w:themeColor="accent1"/>
        <w:left w:val="dotted" w:sz="6" w:space="2" w:color="B83D68" w:themeColor="accent1"/>
      </w:pBdr>
      <w:spacing w:before="300" w:after="0"/>
      <w:outlineLvl w:val="3"/>
    </w:pPr>
    <w:rPr>
      <w:caps/>
      <w:color w:val="892D4D"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B83D68" w:themeColor="accent1"/>
      </w:pBdr>
      <w:spacing w:before="300" w:after="0"/>
      <w:outlineLvl w:val="4"/>
    </w:pPr>
    <w:rPr>
      <w:caps/>
      <w:color w:val="892D4D"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B83D68" w:themeColor="accent1"/>
      </w:pBdr>
      <w:spacing w:before="300" w:after="0"/>
      <w:outlineLvl w:val="5"/>
    </w:pPr>
    <w:rPr>
      <w:caps/>
      <w:color w:val="892D4D"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892D4D"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B83D68" w:themeFill="accent1"/>
    </w:rPr>
  </w:style>
  <w:style w:type="character" w:customStyle="1" w:styleId="Heading2Char">
    <w:name w:val="Heading 2 Char"/>
    <w:basedOn w:val="DefaultParagraphFont"/>
    <w:link w:val="Heading2"/>
    <w:uiPriority w:val="9"/>
    <w:rsid w:val="003F63FE"/>
    <w:rPr>
      <w:caps/>
      <w:spacing w:val="15"/>
      <w:shd w:val="clear" w:color="auto" w:fill="F1D7E0" w:themeFill="accent1" w:themeFillTint="33"/>
    </w:rPr>
  </w:style>
  <w:style w:type="character" w:customStyle="1" w:styleId="Heading3Char">
    <w:name w:val="Heading 3 Char"/>
    <w:basedOn w:val="DefaultParagraphFont"/>
    <w:link w:val="Heading3"/>
    <w:uiPriority w:val="9"/>
    <w:rsid w:val="003F63FE"/>
    <w:rPr>
      <w:caps/>
      <w:color w:val="5B1E33"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892D4D"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D787A3" w:themeColor="accent1" w:themeTint="99"/>
        <w:bottom w:val="single" w:sz="24" w:space="10" w:color="D787A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5B1E33"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892D4D" w:themeColor="accent1" w:themeShade="BF"/>
      <w:spacing w:val="10"/>
    </w:rPr>
  </w:style>
  <w:style w:type="character" w:customStyle="1" w:styleId="Heading5Char">
    <w:name w:val="Heading 5 Char"/>
    <w:basedOn w:val="DefaultParagraphFont"/>
    <w:link w:val="Heading5"/>
    <w:uiPriority w:val="9"/>
    <w:rsid w:val="003F63FE"/>
    <w:rPr>
      <w:caps/>
      <w:color w:val="892D4D" w:themeColor="accent1" w:themeShade="BF"/>
      <w:spacing w:val="10"/>
    </w:rPr>
  </w:style>
  <w:style w:type="character" w:customStyle="1" w:styleId="Heading6Char">
    <w:name w:val="Heading 6 Char"/>
    <w:basedOn w:val="DefaultParagraphFont"/>
    <w:link w:val="Heading6"/>
    <w:uiPriority w:val="9"/>
    <w:rsid w:val="003F63FE"/>
    <w:rPr>
      <w:caps/>
      <w:color w:val="892D4D" w:themeColor="accent1" w:themeShade="BF"/>
      <w:spacing w:val="10"/>
    </w:rPr>
  </w:style>
  <w:style w:type="character" w:customStyle="1" w:styleId="Heading7Char">
    <w:name w:val="Heading 7 Char"/>
    <w:basedOn w:val="DefaultParagraphFont"/>
    <w:link w:val="Heading7"/>
    <w:uiPriority w:val="9"/>
    <w:rsid w:val="003F63FE"/>
    <w:rPr>
      <w:caps/>
      <w:color w:val="892D4D"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5B1E33"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B83D68" w:themeColor="accent1"/>
        <w:left w:val="single" w:sz="4" w:space="10" w:color="B83D68" w:themeColor="accent1"/>
      </w:pBdr>
      <w:spacing w:after="0"/>
      <w:ind w:left="1296" w:right="1152"/>
      <w:jc w:val="both"/>
    </w:pPr>
    <w:rPr>
      <w:i/>
      <w:iCs/>
      <w:color w:val="B83D68" w:themeColor="accent1"/>
    </w:rPr>
  </w:style>
  <w:style w:type="character" w:customStyle="1" w:styleId="IntenseQuoteChar">
    <w:name w:val="Intense Quote Char"/>
    <w:basedOn w:val="DefaultParagraphFont"/>
    <w:link w:val="IntenseQuote"/>
    <w:uiPriority w:val="30"/>
    <w:rsid w:val="003F63FE"/>
    <w:rPr>
      <w:i/>
      <w:iCs/>
      <w:color w:val="B83D68" w:themeColor="accent1"/>
      <w:sz w:val="20"/>
      <w:szCs w:val="20"/>
    </w:rPr>
  </w:style>
  <w:style w:type="character" w:styleId="IntenseReference">
    <w:name w:val="Intense Reference"/>
    <w:uiPriority w:val="32"/>
    <w:qFormat/>
    <w:rsid w:val="003F63FE"/>
    <w:rPr>
      <w:b/>
      <w:bCs/>
      <w:i/>
      <w:iCs/>
      <w:caps/>
      <w:color w:val="B83D68"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5B1E33" w:themeColor="accent1" w:themeShade="7F"/>
    </w:rPr>
  </w:style>
  <w:style w:type="character" w:styleId="SubtleReference">
    <w:name w:val="Subtle Reference"/>
    <w:uiPriority w:val="31"/>
    <w:qFormat/>
    <w:rsid w:val="003F63FE"/>
    <w:rPr>
      <w:b/>
      <w:bCs/>
      <w:color w:val="B83D68" w:themeColor="accent1"/>
    </w:rPr>
  </w:style>
  <w:style w:type="table" w:styleId="TableGrid">
    <w:name w:val="Table Grid"/>
    <w:basedOn w:val="Table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rsid w:val="00BC0134"/>
    <w:pPr>
      <w:tabs>
        <w:tab w:val="right" w:leader="dot" w:pos="8630"/>
      </w:tabs>
      <w:spacing w:after="40" w:line="240" w:lineRule="auto"/>
    </w:pPr>
    <w:rPr>
      <w:smallCaps/>
      <w:noProof/>
      <w:color w:val="AC66BB" w:themeColor="accent2"/>
    </w:rPr>
  </w:style>
  <w:style w:type="paragraph" w:styleId="TOC2">
    <w:name w:val="toc 2"/>
    <w:basedOn w:val="Normal"/>
    <w:next w:val="Normal"/>
    <w:autoRedefine/>
    <w:uiPriority w:val="9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FFDE66"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character" w:styleId="CommentReference">
    <w:name w:val="annotation reference"/>
    <w:basedOn w:val="DefaultParagraphFont"/>
    <w:rsid w:val="00B86AC5"/>
    <w:rPr>
      <w:sz w:val="18"/>
      <w:szCs w:val="18"/>
    </w:rPr>
  </w:style>
  <w:style w:type="paragraph" w:styleId="CommentText">
    <w:name w:val="annotation text"/>
    <w:basedOn w:val="Normal"/>
    <w:link w:val="CommentTextChar"/>
    <w:rsid w:val="00B86AC5"/>
    <w:pPr>
      <w:spacing w:line="240" w:lineRule="auto"/>
    </w:pPr>
    <w:rPr>
      <w:sz w:val="24"/>
      <w:szCs w:val="24"/>
    </w:rPr>
  </w:style>
  <w:style w:type="character" w:customStyle="1" w:styleId="CommentTextChar">
    <w:name w:val="Comment Text Char"/>
    <w:basedOn w:val="DefaultParagraphFont"/>
    <w:link w:val="CommentText"/>
    <w:rsid w:val="00B86AC5"/>
    <w:rPr>
      <w:sz w:val="24"/>
      <w:szCs w:val="24"/>
    </w:rPr>
  </w:style>
  <w:style w:type="paragraph" w:styleId="CommentSubject">
    <w:name w:val="annotation subject"/>
    <w:basedOn w:val="CommentText"/>
    <w:next w:val="CommentText"/>
    <w:link w:val="CommentSubjectChar"/>
    <w:rsid w:val="00B86AC5"/>
    <w:rPr>
      <w:b/>
      <w:bCs/>
      <w:sz w:val="20"/>
      <w:szCs w:val="20"/>
    </w:rPr>
  </w:style>
  <w:style w:type="character" w:customStyle="1" w:styleId="CommentSubjectChar">
    <w:name w:val="Comment Subject Char"/>
    <w:basedOn w:val="CommentTextChar"/>
    <w:link w:val="CommentSubject"/>
    <w:rsid w:val="00B86AC5"/>
    <w:rPr>
      <w:b/>
      <w:bCs/>
      <w:sz w:val="20"/>
      <w:szCs w:val="20"/>
    </w:rPr>
  </w:style>
  <w:style w:type="paragraph" w:styleId="DocumentMap">
    <w:name w:val="Document Map"/>
    <w:basedOn w:val="Normal"/>
    <w:link w:val="DocumentMapChar"/>
    <w:rsid w:val="00ED06FE"/>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rsid w:val="00ED06FE"/>
    <w:rPr>
      <w:rFonts w:ascii="Lucida Grande" w:hAnsi="Lucida Grande" w:cs="Lucida Grande"/>
      <w:sz w:val="24"/>
      <w:szCs w:val="24"/>
    </w:rPr>
  </w:style>
  <w:style w:type="table" w:styleId="ColorfulGrid-Accent1">
    <w:name w:val="Colorful Grid Accent 1"/>
    <w:basedOn w:val="TableNormal"/>
    <w:rsid w:val="00FB375B"/>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1D7E0" w:themeFill="accent1" w:themeFillTint="33"/>
    </w:tcPr>
    <w:tblStylePr w:type="firstRow">
      <w:rPr>
        <w:b/>
        <w:bCs/>
      </w:rPr>
      <w:tblPr/>
      <w:tcPr>
        <w:shd w:val="clear" w:color="auto" w:fill="E4AFC1" w:themeFill="accent1" w:themeFillTint="66"/>
      </w:tcPr>
    </w:tblStylePr>
    <w:tblStylePr w:type="lastRow">
      <w:rPr>
        <w:b/>
        <w:bCs/>
        <w:color w:val="000000" w:themeColor="text1"/>
      </w:rPr>
      <w:tblPr/>
      <w:tcPr>
        <w:shd w:val="clear" w:color="auto" w:fill="E4AFC1" w:themeFill="accent1" w:themeFillTint="66"/>
      </w:tcPr>
    </w:tblStylePr>
    <w:tblStylePr w:type="firstCol">
      <w:rPr>
        <w:color w:val="FFFFFF" w:themeColor="background1"/>
      </w:rPr>
      <w:tblPr/>
      <w:tcPr>
        <w:shd w:val="clear" w:color="auto" w:fill="892D4D" w:themeFill="accent1" w:themeFillShade="BF"/>
      </w:tcPr>
    </w:tblStylePr>
    <w:tblStylePr w:type="lastCol">
      <w:rPr>
        <w:color w:val="FFFFFF" w:themeColor="background1"/>
      </w:rPr>
      <w:tblPr/>
      <w:tcPr>
        <w:shd w:val="clear" w:color="auto" w:fill="892D4D" w:themeFill="accent1" w:themeFillShade="BF"/>
      </w:tcPr>
    </w:tblStylePr>
    <w:tblStylePr w:type="band1Vert">
      <w:tblPr/>
      <w:tcPr>
        <w:shd w:val="clear" w:color="auto" w:fill="DE9BB2" w:themeFill="accent1" w:themeFillTint="7F"/>
      </w:tcPr>
    </w:tblStylePr>
    <w:tblStylePr w:type="band1Horz">
      <w:tblPr/>
      <w:tcPr>
        <w:shd w:val="clear" w:color="auto" w:fill="DE9BB2"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76">
    <w:lsdException w:name="Placeholder Text" w:uiPriority="99"/>
    <w:lsdException w:name="Intense Quote" w:uiPriority="30"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B83D68" w:themeColor="accent1"/>
        <w:left w:val="single" w:sz="24" w:space="0" w:color="B83D68" w:themeColor="accent1"/>
        <w:bottom w:val="single" w:sz="24" w:space="0" w:color="B83D68" w:themeColor="accent1"/>
        <w:right w:val="single" w:sz="24" w:space="0" w:color="B83D68" w:themeColor="accent1"/>
      </w:pBdr>
      <w:shd w:val="clear" w:color="auto" w:fill="B83D68"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F1D7E0" w:themeColor="accent1" w:themeTint="33"/>
        <w:left w:val="single" w:sz="24" w:space="0" w:color="F1D7E0" w:themeColor="accent1" w:themeTint="33"/>
        <w:bottom w:val="single" w:sz="24" w:space="0" w:color="F1D7E0" w:themeColor="accent1" w:themeTint="33"/>
        <w:right w:val="single" w:sz="24" w:space="0" w:color="F1D7E0" w:themeColor="accent1" w:themeTint="33"/>
      </w:pBdr>
      <w:shd w:val="clear" w:color="auto" w:fill="F1D7E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B83D68" w:themeColor="accent1"/>
        <w:left w:val="single" w:sz="6" w:space="2" w:color="B83D68" w:themeColor="accent1"/>
      </w:pBdr>
      <w:spacing w:before="300" w:after="0"/>
      <w:outlineLvl w:val="2"/>
    </w:pPr>
    <w:rPr>
      <w:caps/>
      <w:color w:val="5B1E33"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B83D68" w:themeColor="accent1"/>
        <w:left w:val="dotted" w:sz="6" w:space="2" w:color="B83D68" w:themeColor="accent1"/>
      </w:pBdr>
      <w:spacing w:before="300" w:after="0"/>
      <w:outlineLvl w:val="3"/>
    </w:pPr>
    <w:rPr>
      <w:caps/>
      <w:color w:val="892D4D"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B83D68" w:themeColor="accent1"/>
      </w:pBdr>
      <w:spacing w:before="300" w:after="0"/>
      <w:outlineLvl w:val="4"/>
    </w:pPr>
    <w:rPr>
      <w:caps/>
      <w:color w:val="892D4D"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B83D68" w:themeColor="accent1"/>
      </w:pBdr>
      <w:spacing w:before="300" w:after="0"/>
      <w:outlineLvl w:val="5"/>
    </w:pPr>
    <w:rPr>
      <w:caps/>
      <w:color w:val="892D4D"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892D4D"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B83D68" w:themeFill="accent1"/>
    </w:rPr>
  </w:style>
  <w:style w:type="character" w:customStyle="1" w:styleId="Heading2Char">
    <w:name w:val="Heading 2 Char"/>
    <w:basedOn w:val="DefaultParagraphFont"/>
    <w:link w:val="Heading2"/>
    <w:uiPriority w:val="9"/>
    <w:rsid w:val="003F63FE"/>
    <w:rPr>
      <w:caps/>
      <w:spacing w:val="15"/>
      <w:shd w:val="clear" w:color="auto" w:fill="F1D7E0" w:themeFill="accent1" w:themeFillTint="33"/>
    </w:rPr>
  </w:style>
  <w:style w:type="character" w:customStyle="1" w:styleId="Heading3Char">
    <w:name w:val="Heading 3 Char"/>
    <w:basedOn w:val="DefaultParagraphFont"/>
    <w:link w:val="Heading3"/>
    <w:uiPriority w:val="9"/>
    <w:rsid w:val="003F63FE"/>
    <w:rPr>
      <w:caps/>
      <w:color w:val="5B1E33"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892D4D"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D787A3" w:themeColor="accent1" w:themeTint="99"/>
        <w:bottom w:val="single" w:sz="24" w:space="10" w:color="D787A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5B1E33"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892D4D" w:themeColor="accent1" w:themeShade="BF"/>
      <w:spacing w:val="10"/>
    </w:rPr>
  </w:style>
  <w:style w:type="character" w:customStyle="1" w:styleId="Heading5Char">
    <w:name w:val="Heading 5 Char"/>
    <w:basedOn w:val="DefaultParagraphFont"/>
    <w:link w:val="Heading5"/>
    <w:uiPriority w:val="9"/>
    <w:rsid w:val="003F63FE"/>
    <w:rPr>
      <w:caps/>
      <w:color w:val="892D4D" w:themeColor="accent1" w:themeShade="BF"/>
      <w:spacing w:val="10"/>
    </w:rPr>
  </w:style>
  <w:style w:type="character" w:customStyle="1" w:styleId="Heading6Char">
    <w:name w:val="Heading 6 Char"/>
    <w:basedOn w:val="DefaultParagraphFont"/>
    <w:link w:val="Heading6"/>
    <w:uiPriority w:val="9"/>
    <w:rsid w:val="003F63FE"/>
    <w:rPr>
      <w:caps/>
      <w:color w:val="892D4D" w:themeColor="accent1" w:themeShade="BF"/>
      <w:spacing w:val="10"/>
    </w:rPr>
  </w:style>
  <w:style w:type="character" w:customStyle="1" w:styleId="Heading7Char">
    <w:name w:val="Heading 7 Char"/>
    <w:basedOn w:val="DefaultParagraphFont"/>
    <w:link w:val="Heading7"/>
    <w:uiPriority w:val="9"/>
    <w:rsid w:val="003F63FE"/>
    <w:rPr>
      <w:caps/>
      <w:color w:val="892D4D"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5B1E33"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B83D68" w:themeColor="accent1"/>
        <w:left w:val="single" w:sz="4" w:space="10" w:color="B83D68" w:themeColor="accent1"/>
      </w:pBdr>
      <w:spacing w:after="0"/>
      <w:ind w:left="1296" w:right="1152"/>
      <w:jc w:val="both"/>
    </w:pPr>
    <w:rPr>
      <w:i/>
      <w:iCs/>
      <w:color w:val="B83D68" w:themeColor="accent1"/>
    </w:rPr>
  </w:style>
  <w:style w:type="character" w:customStyle="1" w:styleId="IntenseQuoteChar">
    <w:name w:val="Intense Quote Char"/>
    <w:basedOn w:val="DefaultParagraphFont"/>
    <w:link w:val="IntenseQuote"/>
    <w:uiPriority w:val="30"/>
    <w:rsid w:val="003F63FE"/>
    <w:rPr>
      <w:i/>
      <w:iCs/>
      <w:color w:val="B83D68" w:themeColor="accent1"/>
      <w:sz w:val="20"/>
      <w:szCs w:val="20"/>
    </w:rPr>
  </w:style>
  <w:style w:type="character" w:styleId="IntenseReference">
    <w:name w:val="Intense Reference"/>
    <w:uiPriority w:val="32"/>
    <w:qFormat/>
    <w:rsid w:val="003F63FE"/>
    <w:rPr>
      <w:b/>
      <w:bCs/>
      <w:i/>
      <w:iCs/>
      <w:caps/>
      <w:color w:val="B83D68"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5B1E33" w:themeColor="accent1" w:themeShade="7F"/>
    </w:rPr>
  </w:style>
  <w:style w:type="character" w:styleId="SubtleReference">
    <w:name w:val="Subtle Reference"/>
    <w:uiPriority w:val="31"/>
    <w:qFormat/>
    <w:rsid w:val="003F63FE"/>
    <w:rPr>
      <w:b/>
      <w:bCs/>
      <w:color w:val="B83D68" w:themeColor="accent1"/>
    </w:rPr>
  </w:style>
  <w:style w:type="table" w:styleId="TableGrid">
    <w:name w:val="Table Grid"/>
    <w:basedOn w:val="Table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rsid w:val="00BC0134"/>
    <w:pPr>
      <w:tabs>
        <w:tab w:val="right" w:leader="dot" w:pos="8630"/>
      </w:tabs>
      <w:spacing w:after="40" w:line="240" w:lineRule="auto"/>
    </w:pPr>
    <w:rPr>
      <w:smallCaps/>
      <w:noProof/>
      <w:color w:val="AC66BB" w:themeColor="accent2"/>
    </w:rPr>
  </w:style>
  <w:style w:type="paragraph" w:styleId="TOC2">
    <w:name w:val="toc 2"/>
    <w:basedOn w:val="Normal"/>
    <w:next w:val="Normal"/>
    <w:autoRedefine/>
    <w:uiPriority w:val="9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FFDE66"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character" w:styleId="CommentReference">
    <w:name w:val="annotation reference"/>
    <w:basedOn w:val="DefaultParagraphFont"/>
    <w:rsid w:val="00B86AC5"/>
    <w:rPr>
      <w:sz w:val="18"/>
      <w:szCs w:val="18"/>
    </w:rPr>
  </w:style>
  <w:style w:type="paragraph" w:styleId="CommentText">
    <w:name w:val="annotation text"/>
    <w:basedOn w:val="Normal"/>
    <w:link w:val="CommentTextChar"/>
    <w:rsid w:val="00B86AC5"/>
    <w:pPr>
      <w:spacing w:line="240" w:lineRule="auto"/>
    </w:pPr>
    <w:rPr>
      <w:sz w:val="24"/>
      <w:szCs w:val="24"/>
    </w:rPr>
  </w:style>
  <w:style w:type="character" w:customStyle="1" w:styleId="CommentTextChar">
    <w:name w:val="Comment Text Char"/>
    <w:basedOn w:val="DefaultParagraphFont"/>
    <w:link w:val="CommentText"/>
    <w:rsid w:val="00B86AC5"/>
    <w:rPr>
      <w:sz w:val="24"/>
      <w:szCs w:val="24"/>
    </w:rPr>
  </w:style>
  <w:style w:type="paragraph" w:styleId="CommentSubject">
    <w:name w:val="annotation subject"/>
    <w:basedOn w:val="CommentText"/>
    <w:next w:val="CommentText"/>
    <w:link w:val="CommentSubjectChar"/>
    <w:rsid w:val="00B86AC5"/>
    <w:rPr>
      <w:b/>
      <w:bCs/>
      <w:sz w:val="20"/>
      <w:szCs w:val="20"/>
    </w:rPr>
  </w:style>
  <w:style w:type="character" w:customStyle="1" w:styleId="CommentSubjectChar">
    <w:name w:val="Comment Subject Char"/>
    <w:basedOn w:val="CommentTextChar"/>
    <w:link w:val="CommentSubject"/>
    <w:rsid w:val="00B86AC5"/>
    <w:rPr>
      <w:b/>
      <w:bCs/>
      <w:sz w:val="20"/>
      <w:szCs w:val="20"/>
    </w:rPr>
  </w:style>
  <w:style w:type="paragraph" w:styleId="DocumentMap">
    <w:name w:val="Document Map"/>
    <w:basedOn w:val="Normal"/>
    <w:link w:val="DocumentMapChar"/>
    <w:rsid w:val="00ED06FE"/>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rsid w:val="00ED06FE"/>
    <w:rPr>
      <w:rFonts w:ascii="Lucida Grande" w:hAnsi="Lucida Grande" w:cs="Lucida Grande"/>
      <w:sz w:val="24"/>
      <w:szCs w:val="24"/>
    </w:rPr>
  </w:style>
  <w:style w:type="table" w:styleId="ColorfulGrid-Accent1">
    <w:name w:val="Colorful Grid Accent 1"/>
    <w:basedOn w:val="TableNormal"/>
    <w:rsid w:val="00FB375B"/>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1D7E0" w:themeFill="accent1" w:themeFillTint="33"/>
    </w:tcPr>
    <w:tblStylePr w:type="firstRow">
      <w:rPr>
        <w:b/>
        <w:bCs/>
      </w:rPr>
      <w:tblPr/>
      <w:tcPr>
        <w:shd w:val="clear" w:color="auto" w:fill="E4AFC1" w:themeFill="accent1" w:themeFillTint="66"/>
      </w:tcPr>
    </w:tblStylePr>
    <w:tblStylePr w:type="lastRow">
      <w:rPr>
        <w:b/>
        <w:bCs/>
        <w:color w:val="000000" w:themeColor="text1"/>
      </w:rPr>
      <w:tblPr/>
      <w:tcPr>
        <w:shd w:val="clear" w:color="auto" w:fill="E4AFC1" w:themeFill="accent1" w:themeFillTint="66"/>
      </w:tcPr>
    </w:tblStylePr>
    <w:tblStylePr w:type="firstCol">
      <w:rPr>
        <w:color w:val="FFFFFF" w:themeColor="background1"/>
      </w:rPr>
      <w:tblPr/>
      <w:tcPr>
        <w:shd w:val="clear" w:color="auto" w:fill="892D4D" w:themeFill="accent1" w:themeFillShade="BF"/>
      </w:tcPr>
    </w:tblStylePr>
    <w:tblStylePr w:type="lastCol">
      <w:rPr>
        <w:color w:val="FFFFFF" w:themeColor="background1"/>
      </w:rPr>
      <w:tblPr/>
      <w:tcPr>
        <w:shd w:val="clear" w:color="auto" w:fill="892D4D" w:themeFill="accent1" w:themeFillShade="BF"/>
      </w:tcPr>
    </w:tblStylePr>
    <w:tblStylePr w:type="band1Vert">
      <w:tblPr/>
      <w:tcPr>
        <w:shd w:val="clear" w:color="auto" w:fill="DE9BB2" w:themeFill="accent1" w:themeFillTint="7F"/>
      </w:tcPr>
    </w:tblStylePr>
    <w:tblStylePr w:type="band1Horz">
      <w:tblPr/>
      <w:tcPr>
        <w:shd w:val="clear" w:color="auto" w:fill="DE9BB2"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3.png"/><Relationship Id="rId21" Type="http://schemas.openxmlformats.org/officeDocument/2006/relationships/hyperlink" Target="http://paulbourke.net" TargetMode="External"/><Relationship Id="rId22" Type="http://schemas.openxmlformats.org/officeDocument/2006/relationships/hyperlink" Target="http://en.wikipedia.org/wiki/L-system"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comments" Target="comments.xml"/><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tz:ydl_r4rx14d6hsqsgsmlqt5c0000gn:T:TC102905559990"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07B331-E094-497B-B685-343785ADDAFF}" type="doc">
      <dgm:prSet loTypeId="urn:microsoft.com/office/officeart/2005/8/layout/venn3" loCatId="relationship" qsTypeId="urn:microsoft.com/office/officeart/2005/8/quickstyle/simple2" qsCatId="simple" csTypeId="urn:microsoft.com/office/officeart/2005/8/colors/colorful5" csCatId="colorful" phldr="1"/>
      <dgm:spPr/>
      <dgm:t>
        <a:bodyPr/>
        <a:lstStyle/>
        <a:p>
          <a:endParaRPr lang="en-US"/>
        </a:p>
      </dgm:t>
    </dgm:pt>
    <dgm:pt modelId="{E522AE80-4638-408F-8633-192E816CE734}" type="pres">
      <dgm:prSet presAssocID="{9007B331-E094-497B-B685-343785ADDAFF}" presName="Name0" presStyleCnt="0">
        <dgm:presLayoutVars>
          <dgm:dir/>
          <dgm:resizeHandles val="exact"/>
        </dgm:presLayoutVars>
      </dgm:prSet>
      <dgm:spPr/>
      <dgm:t>
        <a:bodyPr/>
        <a:lstStyle/>
        <a:p>
          <a:endParaRPr lang="en-US"/>
        </a:p>
      </dgm:t>
    </dgm:pt>
  </dgm:ptLst>
  <dgm:cxnLst>
    <dgm:cxn modelId="{C6476738-932B-A747-B445-043C92F8404C}" type="presOf" srcId="{9007B331-E094-497B-B685-343785ADDAFF}" destId="{E522AE80-4638-408F-8633-192E816CE734}" srcOrd="0" destOrd="0" presId="urn:microsoft.com/office/officeart/2005/8/layout/ven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Corsiva">
    <w:panose1 w:val="03010101010201010101"/>
    <w:charset w:val="00"/>
    <w:family w:val="auto"/>
    <w:pitch w:val="variable"/>
    <w:sig w:usb0="00000003" w:usb1="00000000" w:usb2="00000000" w:usb3="00000000" w:csb0="00000001" w:csb1="00000000"/>
  </w:font>
  <w:font w:name="OpenSymbol">
    <w:altName w:val="Arial Unicode MS"/>
    <w:charset w:val="80"/>
    <w:family w:val="auto"/>
    <w:pitch w:val="default"/>
  </w:font>
  <w:font w:name="ＭＳ Ｐ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ＭＳ Ｐ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BA6"/>
    <w:rsid w:val="00107B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7BA6"/>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7B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quity">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emplateProperties xmlns="urn:microsoft.template.properties">
  <_Version/>
  <_LCID/>
</templat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29087-0CE3-49F2-8F52-E7138F37D32E}">
  <ds:schemaRefs>
    <ds:schemaRef ds:uri="urn:microsoft.template.properties"/>
  </ds:schemaRefs>
</ds:datastoreItem>
</file>

<file path=customXml/itemProps2.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3AC47875-B455-524B-AF33-45179579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TC102905559990</Template>
  <TotalTime>0</TotalTime>
  <Pages>12</Pages>
  <Words>1898</Words>
  <Characters>10825</Characters>
  <Application>Microsoft Macintosh Word</Application>
  <DocSecurity>0</DocSecurity>
  <Lines>90</Lines>
  <Paragraphs>25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vt:lpstr>
      <vt:lpstr>TABLE OF CONTENTS</vt:lpstr>
      <vt:lpstr>MEDIAN HEADING 1|ONE</vt:lpstr>
      <vt:lpstr>    Heading 2|two</vt:lpstr>
      <vt:lpstr>        Heading 3|three</vt:lpstr>
      <vt:lpstr>BIBLIOGRAPHY</vt:lpstr>
    </vt:vector>
  </TitlesOfParts>
  <Company/>
  <LinksUpToDate>false</LinksUpToDate>
  <CharactersWithSpaces>12698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Infinity Ray Tracer</dc:subject>
  <dc:creator>Himanshu Joshi</dc:creator>
  <cp:keywords/>
  <cp:lastModifiedBy>Himanshu Joshi</cp:lastModifiedBy>
  <cp:revision>2</cp:revision>
  <cp:lastPrinted>2008-09-05T18:47:00Z</cp:lastPrinted>
  <dcterms:created xsi:type="dcterms:W3CDTF">2014-12-02T10:50:00Z</dcterms:created>
  <dcterms:modified xsi:type="dcterms:W3CDTF">2014-12-02T10:50:00Z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